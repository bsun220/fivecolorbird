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2ACF" w:rsidRDefault="00000000">
      <w:pPr>
        <w:rPr>
          <w:rFonts w:ascii="微软雅黑" w:eastAsia="微软雅黑" w:hAnsi="微软雅黑"/>
          <w:color w:val="52525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5321935</wp:posOffset>
            </wp:positionH>
            <wp:positionV relativeFrom="paragraph">
              <wp:posOffset>-438785</wp:posOffset>
            </wp:positionV>
            <wp:extent cx="789940" cy="1080135"/>
            <wp:effectExtent l="61595" t="64135" r="62865" b="74930"/>
            <wp:wrapNone/>
            <wp:docPr id="2" name="图片 2" descr="C:/Users/28404/Desktop/1734685073343.jpg1734685073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28404/Desktop/1734685073343.jpg1734685073343"/>
                    <pic:cNvPicPr>
                      <a:picLocks noChangeAspect="1"/>
                    </pic:cNvPicPr>
                  </pic:nvPicPr>
                  <pic:blipFill>
                    <a:blip r:embed="rId8"/>
                    <a:srcRect l="13425" r="13425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-438150</wp:posOffset>
                </wp:positionV>
                <wp:extent cx="2126615" cy="32385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61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2ACF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365F91" w:themeColor="accent1" w:themeShade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65F91" w:themeColor="accent1" w:themeShade="BF"/>
                                <w:sz w:val="22"/>
                              </w:rPr>
                              <w:t>求职意向：PHP开发工程师</w:t>
                            </w:r>
                          </w:p>
                          <w:p w:rsidR="00162ACF" w:rsidRDefault="00162ACF">
                            <w:pPr>
                              <w:adjustRightIn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365F91" w:themeColor="accent1" w:themeShade="B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81" o:spid="_x0000_s1026" type="#_x0000_t202" style="position:absolute;left:0;text-align:left;margin-left:97.45pt;margin-top:-34.5pt;width:167.45pt;height:2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" filled="f" stroked="f" strokeweight=".5pt">
                <v:textbox>
                  <w:txbxContent>
                    <w:p w:rsidR="00162ACF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365F91" w:themeColor="accent1" w:themeShade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65F91" w:themeColor="accent1" w:themeShade="BF"/>
                          <w:sz w:val="22"/>
                        </w:rPr>
                        <w:t>求职意向：PHP开发工程师</w:t>
                      </w:r>
                    </w:p>
                    <w:p w:rsidR="00162ACF" w:rsidRDefault="00162ACF">
                      <w:pPr>
                        <w:adjustRightIn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365F91" w:themeColor="accent1" w:themeShade="BF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-615950</wp:posOffset>
                </wp:positionV>
                <wp:extent cx="1069340" cy="57340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573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2ACF" w:rsidRDefault="00000000">
                            <w:pPr>
                              <w:adjustRightIn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365F91" w:themeColor="accent1" w:themeShade="BF"/>
                                <w:sz w:val="38"/>
                                <w:szCs w:val="38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65F91" w:themeColor="accent1" w:themeShade="BF"/>
                                <w:sz w:val="38"/>
                                <w:szCs w:val="38"/>
                              </w:rPr>
                              <w:t>孙斌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7" type="#_x0000_t202" style="position:absolute;left:0;text-align:left;margin-left:14.75pt;margin-top:-48.5pt;width:84.2pt;height:4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" filled="f" stroked="f" strokeweight=".5pt">
                <v:textbox>
                  <w:txbxContent>
                    <w:p w:rsidR="00162ACF" w:rsidRDefault="00000000">
                      <w:pPr>
                        <w:adjustRightIn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365F91" w:themeColor="accent1" w:themeShade="BF"/>
                          <w:sz w:val="38"/>
                          <w:szCs w:val="38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65F91" w:themeColor="accent1" w:themeShade="BF"/>
                          <w:sz w:val="38"/>
                          <w:szCs w:val="38"/>
                        </w:rPr>
                        <w:t>孙斌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-1905</wp:posOffset>
                </wp:positionV>
                <wp:extent cx="4824730" cy="61150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4730" cy="611505"/>
                          <a:chOff x="5105" y="1671"/>
                          <a:chExt cx="7598" cy="963"/>
                        </a:xfrm>
                      </wpg:grpSpPr>
                      <wps:wsp>
                        <wps:cNvPr id="1" name="文本框 1"/>
                        <wps:cNvSpPr txBox="1"/>
                        <wps:spPr>
                          <a:xfrm>
                            <a:off x="5105" y="1671"/>
                            <a:ext cx="3868" cy="9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62ACF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cs="微软雅黑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电    话：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18122999938</w:t>
                              </w:r>
                            </w:p>
                            <w:p w:rsidR="00162ACF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cs="微软雅黑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邮    箱：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18122999938@163.com</w:t>
                              </w: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cs="微软雅黑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9451" y="1671"/>
                            <a:ext cx="3252" cy="9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62ACF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年    龄：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28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岁</w:t>
                              </w:r>
                            </w:p>
                            <w:p w:rsidR="00162ACF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cs="微软雅黑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现居地址：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深圳</w:t>
                              </w:r>
                              <w:r w:rsidR="00415898">
                                <w:rPr>
                                  <w:rFonts w:ascii="微软雅黑" w:eastAsia="微软雅黑" w:hAnsi="微软雅黑" w:cs="微软雅黑" w:hint="eastAsia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  <w:t>宝安</w:t>
                              </w: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cs="微软雅黑"/>
                                  <w:color w:val="365F91" w:themeColor="accent1" w:themeShade="BF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6" o:spid="_x0000_s1028" style="position:absolute;left:0;text-align:left;margin-left:13.5pt;margin-top:-.15pt;width:379.9pt;height:48.15pt;z-index:251664384" coordorigin="5105,1671" coordsize="7598,9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">
                <v:shape id="文本框 1" o:spid="_x0000_s1029" type="#_x0000_t202" style="position:absolute;left:5105;top:1671;width:3868;height:9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" filled="f" stroked="f" strokeweight=".5pt">
                  <v:textbox>
                    <w:txbxContent>
                      <w:p w:rsidR="00162ACF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cs="微软雅黑"/>
                            <w:color w:val="365F91" w:themeColor="accent1" w:themeShade="B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65F91" w:themeColor="accent1" w:themeShade="BF"/>
                            <w:sz w:val="20"/>
                            <w:szCs w:val="20"/>
                          </w:rPr>
                          <w:t>电    话：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65F91" w:themeColor="accent1" w:themeShade="BF"/>
                            <w:sz w:val="20"/>
                            <w:szCs w:val="20"/>
                          </w:rPr>
                          <w:t>18122999938</w:t>
                        </w:r>
                      </w:p>
                      <w:p w:rsidR="00162ACF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cs="微软雅黑"/>
                            <w:color w:val="365F91" w:themeColor="accent1" w:themeShade="B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65F91" w:themeColor="accent1" w:themeShade="BF"/>
                            <w:sz w:val="20"/>
                            <w:szCs w:val="20"/>
                          </w:rPr>
                          <w:t>邮    箱：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65F91" w:themeColor="accent1" w:themeShade="BF"/>
                            <w:sz w:val="20"/>
                            <w:szCs w:val="20"/>
                          </w:rPr>
                          <w:t>18122999938@163.com</w:t>
                        </w: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cs="微软雅黑"/>
                            <w:color w:val="365F91" w:themeColor="accent1" w:themeShade="BF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文本框 6" o:spid="_x0000_s1030" type="#_x0000_t202" style="position:absolute;left:9451;top:1671;width:3252;height: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" filled="f" stroked="f" strokeweight=".5pt">
                  <v:textbox>
                    <w:txbxContent>
                      <w:p w:rsidR="00162ACF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65F91" w:themeColor="accent1" w:themeShade="B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65F91" w:themeColor="accent1" w:themeShade="BF"/>
                            <w:sz w:val="20"/>
                            <w:szCs w:val="20"/>
                          </w:rPr>
                          <w:t>年    龄：</w:t>
                        </w:r>
                        <w:r>
                          <w:rPr>
                            <w:rFonts w:ascii="微软雅黑" w:eastAsia="微软雅黑" w:hAnsi="微软雅黑" w:cs="微软雅黑"/>
                            <w:color w:val="365F91" w:themeColor="accent1" w:themeShade="BF"/>
                            <w:sz w:val="20"/>
                            <w:szCs w:val="20"/>
                          </w:rPr>
                          <w:t>28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65F91" w:themeColor="accent1" w:themeShade="BF"/>
                            <w:sz w:val="20"/>
                            <w:szCs w:val="20"/>
                          </w:rPr>
                          <w:t>岁</w:t>
                        </w:r>
                      </w:p>
                      <w:p w:rsidR="00162ACF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cs="微软雅黑"/>
                            <w:color w:val="365F91" w:themeColor="accent1" w:themeShade="B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65F91" w:themeColor="accent1" w:themeShade="BF"/>
                            <w:sz w:val="20"/>
                            <w:szCs w:val="20"/>
                          </w:rPr>
                          <w:t>现居地址：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65F91" w:themeColor="accent1" w:themeShade="BF"/>
                            <w:sz w:val="20"/>
                            <w:szCs w:val="20"/>
                          </w:rPr>
                          <w:t>深圳</w:t>
                        </w:r>
                        <w:r w:rsidR="00415898">
                          <w:rPr>
                            <w:rFonts w:ascii="微软雅黑" w:eastAsia="微软雅黑" w:hAnsi="微软雅黑" w:cs="微软雅黑" w:hint="eastAsia"/>
                            <w:color w:val="365F91" w:themeColor="accent1" w:themeShade="BF"/>
                            <w:sz w:val="20"/>
                            <w:szCs w:val="20"/>
                          </w:rPr>
                          <w:t>宝安</w:t>
                        </w: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65F91" w:themeColor="accent1" w:themeShade="BF"/>
                            <w:sz w:val="20"/>
                            <w:szCs w:val="20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cs="微软雅黑"/>
                            <w:color w:val="365F91" w:themeColor="accent1" w:themeShade="BF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10795" b="6985"/>
                <wp:wrapSquare wrapText="bothSides"/>
                <wp:docPr id="3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" o:spid="_x0000_s1026" o:spt="100" style="position:absolute;left:0pt;margin-left:209.25pt;margin-top:814.7pt;height:18.95pt;width:183.65pt;mso-position-horizontal-relative:margin;mso-position-vertical-relative:margin;mso-wrap-distance-bottom:0pt;mso-wrap-distance-left:9pt;mso-wrap-distance-right:9pt;mso-wrap-distance-top:0pt;z-index:251660288;v-text-anchor:middle;mso-width-relative:page;mso-height-relative:page;" fillcolor="#4C5C74" filled="t" stroked="f" coordsize="2332355,240665" o:gfxdata="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5VjISNgAAAANAQAADwAAAAAAAAABACAAAAAiAAAAZHJzL2Rvd25yZXYueG1sUEsBAhQAFAAAAAgA&#10;h07iQCr0+0R7AwAATQkAAA4AAAAAAAAAAQAgAAAAJwEAAGRycy9lMm9Eb2MueG1sUEsFBgAAAAAG&#10;AAYAWQEAABQHAAAAAA==&#10;" path="m194949,0l2183824,0,2332355,240665,0,240665,194949,0xe">
                <v:path o:connectlocs="194949,0;2183824,0;2332355,240665;0,240665;194949,0" o:connectangles="0,0,0,0,0"/>
                <v:fill on="t" focussize="0,0"/>
                <v:stroke on="f" weight="2pt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0" t="0" r="3175" b="3810"/>
                <wp:wrapNone/>
                <wp:docPr id="21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:rsidR="00162ACF" w:rsidRDefault="00162A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8" o:spid="_x0000_s1031" style="position:absolute;left:0;text-align:left;margin-left:0;margin-top:827.95pt;width:595.25pt;height:1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" fillcolor="#44546b" stroked="f" strokeweight="2pt">
                <v:textbox>
                  <w:txbxContent>
                    <w:p w:rsidR="00162ACF" w:rsidRDefault="00162AC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7359015</wp:posOffset>
                </wp:positionH>
                <wp:positionV relativeFrom="paragraph">
                  <wp:posOffset>615315</wp:posOffset>
                </wp:positionV>
                <wp:extent cx="1445895" cy="1884045"/>
                <wp:effectExtent l="8255" t="7620" r="12700" b="13335"/>
                <wp:wrapNone/>
                <wp:docPr id="23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18840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50" o:spid="_x0000_s1026" o:spt="1" style="position:absolute;left:0pt;margin-left:579.45pt;margin-top:48.45pt;height:148.35pt;width:113.85pt;z-index:251661312;mso-width-relative:page;mso-height-relative:page;" fillcolor="#FFFFFF" filled="t" stroked="t" coordsize="21600,21600" o:gfxdata="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zHPITaAAAADAEAAA8A&#10;AAAAAAAAAQAgAAAAIgAAAGRycy9kb3ducmV2LnhtbFBLAQIUABQAAAAIAIdO4kACz4HKTgIAAN0E&#10;AAAOAAAAAAAAAAEAIAAAACkBAABkcnMvZTJvRG9jLnhtbFBLBQYAAAAABgAGAFkBAADpBQAAAAA=&#10;">
                <v:fill type="gradient" on="t" color2="#FFFFFF" angle="90" focus="100%" focussize="0,0">
                  <o:fill type="gradientUnscaled" v:ext="backwardCompatible"/>
                </v:fill>
                <v:stroke weight="1.25pt" color="#FFFFFF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                                            </w:t>
      </w:r>
    </w:p>
    <w:p w:rsidR="00162ACF" w:rsidRDefault="00000000">
      <w:pPr>
        <w:snapToGrid w:val="0"/>
        <w:jc w:val="left"/>
        <w:rPr>
          <w:rFonts w:ascii="微软雅黑" w:eastAsia="微软雅黑" w:hAnsi="微软雅黑"/>
          <w:color w:val="525252"/>
        </w:rPr>
      </w:pPr>
      <w:r>
        <w:rPr>
          <w:rFonts w:hint="eastAsia"/>
        </w:rPr>
        <w:t xml:space="preserve">                     </w:t>
      </w:r>
    </w:p>
    <w:p w:rsidR="00162AC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ragraph">
                  <wp:posOffset>128270</wp:posOffset>
                </wp:positionV>
                <wp:extent cx="6729095" cy="196786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9095" cy="1967865"/>
                          <a:chOff x="3529" y="3714"/>
                          <a:chExt cx="10597" cy="3099"/>
                        </a:xfrm>
                      </wpg:grpSpPr>
                      <wps:wsp>
                        <wps:cNvPr id="29" name="文本框 30"/>
                        <wps:cNvSpPr txBox="1"/>
                        <wps:spPr>
                          <a:xfrm>
                            <a:off x="3529" y="4199"/>
                            <a:ext cx="10597" cy="26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62AC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D0D0D" w:themeColor="text1" w:themeTint="F2"/>
                                  <w:spacing w:val="6"/>
                                  <w:sz w:val="17"/>
                                  <w:szCs w:val="17"/>
                                </w:rPr>
                                <w:t>PHP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D0D0D" w:themeColor="text1" w:themeTint="F2"/>
                                  <w:spacing w:val="6"/>
                                  <w:sz w:val="17"/>
                                  <w:szCs w:val="17"/>
                                </w:rPr>
                                <w:t>语言：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7年深度开发经验，精通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ThinkPHP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、Yii2、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Hyperf</w:t>
                              </w:r>
                              <w:proofErr w:type="spellEnd"/>
                              <w:r w:rsidR="005A2807"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、larvae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框架，主导设计高并发RESTful API（支撑日均10万+请求）。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323"/>
                                </w:tabs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ab/>
                                <w:t>熟悉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Swoole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协程编程，实现WebSocket实时通信（延迟&lt;50ms），优化代码覆盖率至90%+。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D0D0D" w:themeColor="text1" w:themeTint="F2"/>
                                  <w:spacing w:val="-6"/>
                                  <w:sz w:val="17"/>
                                  <w:szCs w:val="17"/>
                                </w:rPr>
                                <w:t>数据库管理：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精通索引设计（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B+Tree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/复合索引）、SQL调优（查询耗时降低60%），支持千万级数据分库分表。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323"/>
                                </w:tabs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ab/>
                                <w:t>熟练使用Explain执行计划分析，解决慢查询问题（平均响应&lt;100ms）。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D0D0D" w:themeColor="text1" w:themeTint="F2"/>
                                  <w:spacing w:val="11"/>
                                  <w:sz w:val="17"/>
                                  <w:szCs w:val="17"/>
                                </w:rPr>
                                <w:t>前端协作：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熟练HTML5/CSS3/ES6，配合Vue.js实现前后端分离架构，跨平台兼容性达标率100%。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D0D0D" w:themeColor="text1" w:themeTint="F2"/>
                                  <w:spacing w:val="11"/>
                                  <w:sz w:val="17"/>
                                  <w:szCs w:val="17"/>
                                </w:rPr>
                                <w:t>缓存技术：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设计Redis集群缓存策略（命中率95%+），结合Memcached减少数据库I/O压力（负载下降40%）。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D0D0D" w:themeColor="text1" w:themeTint="F2"/>
                                  <w:spacing w:val="11"/>
                                  <w:sz w:val="17"/>
                                  <w:szCs w:val="17"/>
                                </w:rPr>
                                <w:t>安全合规：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JWT+RBAC权限控制、AES/RSA加密、HTTPS全站加密。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D0D0D" w:themeColor="text1" w:themeTint="F2"/>
                                  <w:spacing w:val="11"/>
                                  <w:sz w:val="17"/>
                                  <w:szCs w:val="17"/>
                                </w:rPr>
                                <w:t>其他工具：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Composer、git、Docker。</w:t>
                              </w: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  <w:p w:rsidR="00162ACF" w:rsidRDefault="00162ACF">
                              <w:pPr>
                                <w:tabs>
                                  <w:tab w:val="center" w:pos="5145"/>
                                  <w:tab w:val="right" w:pos="10269"/>
                                </w:tabs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1" name="组合 22"/>
                        <wpg:cNvGrpSpPr/>
                        <wpg:grpSpPr>
                          <a:xfrm>
                            <a:off x="3655" y="3714"/>
                            <a:ext cx="10316" cy="496"/>
                            <a:chOff x="3655" y="3714"/>
                            <a:chExt cx="10316" cy="496"/>
                          </a:xfrm>
                        </wpg:grpSpPr>
                        <wpg:grpSp>
                          <wpg:cNvPr id="32" name="组合 62"/>
                          <wpg:cNvGrpSpPr/>
                          <wpg:grpSpPr>
                            <a:xfrm>
                              <a:off x="3655" y="3806"/>
                              <a:ext cx="10316" cy="396"/>
                              <a:chOff x="1220" y="3726"/>
                              <a:chExt cx="10316" cy="476"/>
                            </a:xfrm>
                          </wpg:grpSpPr>
                          <wps:wsp>
                            <wps:cNvPr id="33" name="直接连接符 8"/>
                            <wps:cNvCnPr/>
                            <wps:spPr>
                              <a:xfrm>
                                <a:off x="3418" y="4186"/>
                                <a:ext cx="811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35" name="组合 50"/>
                            <wpg:cNvGrpSpPr/>
                            <wpg:grpSpPr>
                              <a:xfrm>
                                <a:off x="1220" y="3726"/>
                                <a:ext cx="2315" cy="476"/>
                                <a:chOff x="1725" y="3726"/>
                                <a:chExt cx="2315" cy="476"/>
                              </a:xfrm>
                            </wpg:grpSpPr>
                            <wps:wsp>
                              <wps:cNvPr id="36" name="平行四边形 60"/>
                              <wps:cNvSpPr/>
                              <wps:spPr>
                                <a:xfrm flipV="1">
                                  <a:off x="1838" y="3875"/>
                                  <a:ext cx="2202" cy="327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7" name="平行四边形 44"/>
                              <wps:cNvSpPr/>
                              <wps:spPr>
                                <a:xfrm flipV="1">
                                  <a:off x="1799" y="3726"/>
                                  <a:ext cx="2001" cy="476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8" name="矩形 46"/>
                              <wps:cNvSpPr/>
                              <wps:spPr>
                                <a:xfrm flipV="1">
                                  <a:off x="1725" y="3726"/>
                                  <a:ext cx="1150" cy="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9" name="文本框 54"/>
                          <wps:cNvSpPr txBox="1"/>
                          <wps:spPr>
                            <a:xfrm>
                              <a:off x="3740" y="3714"/>
                              <a:ext cx="1881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62ACF" w:rsidRDefault="00000000"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eastAsia="微软雅黑" w:hAnsi="微软雅黑" w:cs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8" o:spid="_x0000_s1032" style="position:absolute;left:0;text-align:left;margin-left:-29.15pt;margin-top:10.1pt;width:529.85pt;height:154.95pt;z-index:251665408" coordorigin="3529,3714" coordsize="10597,30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">
                <v:shape id="文本框 30" o:spid="_x0000_s1033" type="#_x0000_t202" style="position:absolute;left:3529;top:4199;width:10597;height:26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" filled="f" stroked="f" strokeweight=".5pt">
                  <v:textbox>
                    <w:txbxContent>
                      <w:p w:rsidR="00162ACF" w:rsidRDefault="00000000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D0D0D" w:themeColor="text1" w:themeTint="F2"/>
                            <w:spacing w:val="6"/>
                            <w:sz w:val="17"/>
                            <w:szCs w:val="17"/>
                          </w:rPr>
                          <w:t>PHP语言：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7年深度开发经验，精通ThinkPHP、Yii2、Hyperf</w:t>
                        </w:r>
                        <w:r w:rsidR="005A2807"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、larvae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框架，主导设计高并发RESTful API（支撑日均10万+请求）。</w:t>
                        </w:r>
                      </w:p>
                      <w:p w:rsidR="00162ACF" w:rsidRDefault="00000000">
                        <w:pPr>
                          <w:tabs>
                            <w:tab w:val="left" w:pos="1323"/>
                          </w:tabs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ab/>
                          <w:t>熟悉Swoole协程编程，实现WebSocket实时通信（延迟&lt;50ms），优化代码覆盖率至90%+。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D0D0D" w:themeColor="text1" w:themeTint="F2"/>
                            <w:spacing w:val="-6"/>
                            <w:sz w:val="17"/>
                            <w:szCs w:val="17"/>
                          </w:rPr>
                          <w:t>数据库管理：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精通索引设计（B+Tree/复合索引）、SQL调优（查询耗时降低60%），支持千万级数据分库分表。</w:t>
                        </w:r>
                      </w:p>
                      <w:p w:rsidR="00162ACF" w:rsidRDefault="00000000">
                        <w:pPr>
                          <w:tabs>
                            <w:tab w:val="left" w:pos="1323"/>
                          </w:tabs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ab/>
                          <w:t>熟练使用Explain执行计划分析，解决慢查询问题（平均响应&lt;100ms）。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D0D0D" w:themeColor="text1" w:themeTint="F2"/>
                            <w:spacing w:val="11"/>
                            <w:sz w:val="17"/>
                            <w:szCs w:val="17"/>
                          </w:rPr>
                          <w:t>前端协作：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熟练HTML5/CSS3/ES6，配合Vue.js实现前后端分离架构，跨平台兼容性达标率100%。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D0D0D" w:themeColor="text1" w:themeTint="F2"/>
                            <w:spacing w:val="11"/>
                            <w:sz w:val="17"/>
                            <w:szCs w:val="17"/>
                          </w:rPr>
                          <w:t>缓存技术：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设计Redis集群缓存策略（命中率95%+），结合Memcached减少数据库I/O压力（负载下降40%）。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D0D0D" w:themeColor="text1" w:themeTint="F2"/>
                            <w:spacing w:val="11"/>
                            <w:sz w:val="17"/>
                            <w:szCs w:val="17"/>
                          </w:rPr>
                          <w:t>安全合规：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JWT+RBAC权限控制、AES/RSA加密、HTTPS全站加密。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D0D0D" w:themeColor="text1" w:themeTint="F2"/>
                            <w:spacing w:val="11"/>
                            <w:sz w:val="17"/>
                            <w:szCs w:val="17"/>
                          </w:rPr>
                          <w:t>其他工具：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Composer、git、Docker。</w:t>
                        </w: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  <w:p w:rsidR="00162ACF" w:rsidRDefault="00162ACF">
                        <w:pPr>
                          <w:tabs>
                            <w:tab w:val="center" w:pos="5145"/>
                            <w:tab w:val="right" w:pos="10269"/>
                          </w:tabs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group id="组合 22" o:spid="_x0000_s1034" style="position:absolute;left:3655;top:3714;width:10316;height:496" coordorigin="3655,3714" coordsize="10316,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">
                  <v:group id="组合 62" o:spid="_x0000_s1035" style="position:absolute;left:3655;top:3806;width:10316;height:396" coordorigin="1220,3726" coordsize="10316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Y4Z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">
                    <v:line id="直接连接符 8" o:spid="_x0000_s1036" style="position:absolute;visibility:visible;mso-wrap-style:square" from="3418,4186" to="11536,41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" strokecolor="#95b3d7 [1940]"/>
                    <v:group id="组合 50" o:spid="_x0000_s1037" style="position:absolute;left:1220;top:3726;width:2315;height:476" coordorigin="1725,3726" coordsize="2315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BZt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"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平行四边形 60" o:spid="_x0000_s1038" type="#_x0000_t7" style="position:absolute;left:1838;top:3875;width:2202;height:327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" adj="1226" fillcolor="#95b3d7 [1940]" stroked="f" strokeweight="2pt"/>
                      <v:shape id="平行四边形 44" o:spid="_x0000_s1039" type="#_x0000_t7" style="position:absolute;left:1799;top:3726;width:2001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" adj="1965" fillcolor="#365f91 [2404]" stroked="f" strokeweight="2pt"/>
                      <v:rect id="矩形 46" o:spid="_x0000_s1040" style="position:absolute;left:1725;top:3726;width:1150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" fillcolor="#365f91 [2404]" stroked="f" strokeweight="2pt"/>
                    </v:group>
                  </v:group>
                  <v:shape id="文本框 54" o:spid="_x0000_s1041" type="#_x0000_t202" style="position:absolute;left:3740;top:3714;width:1881;height: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" filled="f" stroked="f" strokeweight=".5pt">
                    <v:textbox>
                      <w:txbxContent>
                        <w:p w:rsidR="00162ACF" w:rsidRDefault="00000000"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eastAsia="微软雅黑" w:hAnsi="微软雅黑" w:cs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专业技能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/>
        </w:rPr>
        <w:t xml:space="preserve">   </w:t>
      </w:r>
    </w:p>
    <w:p w:rsidR="00162ACF" w:rsidRDefault="00162ACF"/>
    <w:p w:rsidR="00162ACF" w:rsidRDefault="00000000">
      <w:r>
        <w:rPr>
          <w:rFonts w:hint="eastAsia"/>
        </w:rPr>
        <w:br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-1729740</wp:posOffset>
                </wp:positionH>
                <wp:positionV relativeFrom="paragraph">
                  <wp:posOffset>-2184400</wp:posOffset>
                </wp:positionV>
                <wp:extent cx="2626995" cy="719455"/>
                <wp:effectExtent l="0" t="170180" r="45085" b="5715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6995" cy="719455"/>
                          <a:chOff x="-111" y="-109"/>
                          <a:chExt cx="4137" cy="1133"/>
                        </a:xfrm>
                      </wpg:grpSpPr>
                      <wps:wsp>
                        <wps:cNvPr id="96" name="等腰三角形 84"/>
                        <wps:cNvSpPr/>
                        <wps:spPr>
                          <a:xfrm rot="11280000">
                            <a:off x="-111" y="-108"/>
                            <a:ext cx="3932" cy="1132"/>
                          </a:xfrm>
                          <a:prstGeom prst="triangle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7" name="等腰三角形 86"/>
                        <wps:cNvSpPr/>
                        <wps:spPr>
                          <a:xfrm rot="11280000">
                            <a:off x="94" y="-109"/>
                            <a:ext cx="3932" cy="1132"/>
                          </a:xfrm>
                          <a:prstGeom prst="triangl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36.2pt;margin-top:-172pt;height:56.65pt;width:206.85pt;z-index:251673600;mso-width-relative:page;mso-height-relative:page;" coordorigin="-111,-109" coordsize="4137,1133" o:gfxdata="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FZ3zD9wAAAAOAQAADwAAAAAAAAABACAAAAAiAAAAZHJzL2Rvd25yZXYueG1sUEsBAhQAFAAA&#10;AAgAh07iQOI2gz5BAwAAUwkAAA4AAAAAAAAAAQAgAAAAKwEAAGRycy9lMm9Eb2MueG1sUEsFBgAA&#10;AAAGAAYAWQEAAN4GAAAAAA==&#10;">
                <o:lock v:ext="edit" aspectratio="f"/>
                <v:shape id="等腰三角形 84" o:spid="_x0000_s1026" o:spt="5" type="#_x0000_t5" style="position:absolute;left:-111;top:-108;height:1132;width:3932;rotation:-11272192f;v-text-anchor:middle;" fillcolor="#95B3D7 [1940]" filled="t" stroked="f" coordsize="21600,21600" o:gfxdata="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dkpL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2pt"/>
                  <v:imagedata o:title=""/>
                  <o:lock v:ext="edit" aspectratio="f"/>
                </v:shape>
                <v:shape id="等腰三角形 86" o:spid="_x0000_s1026" o:spt="5" type="#_x0000_t5" style="position:absolute;left:94;top:-109;height:1132;width:3932;rotation:-11272192f;v-text-anchor:middle;" fillcolor="#376092 [2404]" filled="t" stroked="f" coordsize="21600,21600" o:gfxdata="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q4Tb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:rsidR="00162AC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5902325</wp:posOffset>
                </wp:positionH>
                <wp:positionV relativeFrom="paragraph">
                  <wp:posOffset>7717790</wp:posOffset>
                </wp:positionV>
                <wp:extent cx="980440" cy="699135"/>
                <wp:effectExtent l="0" t="0" r="10160" b="5715"/>
                <wp:wrapNone/>
                <wp:docPr id="88" name="直角三角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80440" cy="699135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;margin-left:464.75pt;margin-top:607.7pt;height:55.05pt;width:77.2pt;z-index:251667456;v-text-anchor:middle;mso-width-relative:page;mso-height-relative:page;" fillcolor="#376092 [2404]" filled="t" stroked="f" coordsize="21600,21600" o:gfxdata="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OgBks3QAA&#10;AA4BAAAPAAAAAAAAAAEAIAAAACIAAABkcnMvZG93bnJldi54bWxQSwECFAAUAAAACACHTuJAohiS&#10;OYsCAADwBAAADgAAAAAAAAABACAAAAAsAQAAZHJzL2Uyb0RvYy54bWxQSwUGAAAAAAYABgBZAQAA&#10;KQY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ragraph">
                  <wp:posOffset>184150</wp:posOffset>
                </wp:positionV>
                <wp:extent cx="6729095" cy="777875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9095" cy="7778750"/>
                          <a:chOff x="3529" y="3714"/>
                          <a:chExt cx="10597" cy="12250"/>
                        </a:xfrm>
                      </wpg:grpSpPr>
                      <wps:wsp>
                        <wps:cNvPr id="41" name="文本框 30"/>
                        <wps:cNvSpPr txBox="1"/>
                        <wps:spPr>
                          <a:xfrm>
                            <a:off x="3529" y="4199"/>
                            <a:ext cx="10597" cy="11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beforeLines="20" w:before="62" w:afterLines="20" w:after="62" w:line="34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2024.0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4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-202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5.3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吉云教育科技集团股份有限公司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系统开发：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负责内部教育系统PHP后端架构，运用Yii2框架构建高并发API接口，实现学生信息管理、班级管理、教务管理、学费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管理、排考管理、课程管理等功能模块，采用MVC设计模式提升代码可读性与系统稳定性。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系统维护：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负责系统日常维护与迭代升级，通过MySQL索引优化及Redis分布式缓存策略，有效降低数据库I/O负载，实现数据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查询效率提升，确保教育平台高可用与用户体验优化。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beforeLines="20" w:before="62" w:afterLines="20" w:after="62" w:line="34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2021.08-2024.0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通明星球数字科技有限公司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研发参与：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参与</w:t>
                              </w:r>
                              <w:r w:rsidR="005A2807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公司ERP、OA系统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需求分析，设计关系型数据库架构与RESTful接口，负责敏捷开发下的版本迭代发布，优化MySQL查询语句，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利用索引优化技术，提升系统性能，确保高并发场景下数据一致性与稳定性。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接入整合：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成功接入阿里云OSS对象存储，实现海量文件的高效管理；集成腾讯云人脸核身SDK，结合OCR技术增强用户身份验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证的安全性，通过API网关调优，降低云服务响应延迟至毫秒级，提升服务响应速度。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性能优化：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负责原有项目性能瓶颈分析，运用缓存策略（如Redis）、数据库分片、代码重构等手段，显著提升系统吞吐量，实施代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码审查与静态代码分析，统一代码规范，提升团队开发效率与代码质量。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架构设计：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负责新系统数据库设计（采用第三范式），搭建微服务架构，采用分布式事务处理机制，保障数据ACID特性，开发在线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支付系统（集成支付宝、微信支付）、文件云存储服务、消息队列服务，提升系统业务扩展性与容错能力。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安全管理：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实施数据加密（如AES、RSA）与访问控制列表策略，确保数据传输与存储的安全性与隐私保护，优化前端交互逻辑，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采用响应式设计提升跨平台兼容性，有效促进产品用户留存率与活跃度。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beforeLines="20" w:before="62" w:afterLines="20" w:after="62" w:line="34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2020.05-2021.06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深圳市索未来科技有限公司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需求分析：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 xml:space="preserve">参与系统需求分析，明确功能需求与非功能需求；设计关系型数据库结构，应用第三范式优化数据表设计；制定RESTful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API规范，确保接口高效、安全。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-6"/>
                                  <w:sz w:val="17"/>
                                  <w:szCs w:val="17"/>
                                </w:rPr>
                                <w:t>服务器搭建：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独立搭建LAMP/LNMP服务器环境，配置Nginx反向代理；编写高性能API接口，提升团队协作与接口安全性。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接口对接：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成功对接第三方支付网关（如支付宝、微信支付）、短信服务API，通过API网关实现服务编排与安全认证，确保数据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传输的HTTPS加密、完整性与及时性。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项目优化：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完成原有项目性能优化，运用Memcached/Redis缓存策略、MySQL索引优化、代码重构等技术手段，显著提升系统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响应时间与吞吐量；参与敏捷迭代开发，根据用户故事与反馈循环持续优化产品功能。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测试配合：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紧密配合测试团队，执行单元测试、集成测试与压力测试，利用JMeter等工具模拟高并发场景；根据测试结果进行性能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调优与Bug修复，确保系统稳定性与可靠性。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需求评测：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参与需求评测会议，结合历史数据与经验法则准确预估开发时间线与难度系数；搭建开发环境，配置Git版本控制系统与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CI/CD流水线；根据功能模块合理拆分任务，采用看板管理确保团队高效协作，按时完成项目里程碑。</w:t>
                              </w: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:rsidR="00162ACF" w:rsidRDefault="00162ACF">
                              <w:pPr>
                                <w:tabs>
                                  <w:tab w:val="center" w:pos="5145"/>
                                  <w:tab w:val="right" w:pos="10269"/>
                                </w:tabs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2" name="组合 22"/>
                        <wpg:cNvGrpSpPr/>
                        <wpg:grpSpPr>
                          <a:xfrm>
                            <a:off x="3655" y="3714"/>
                            <a:ext cx="10316" cy="496"/>
                            <a:chOff x="3655" y="3714"/>
                            <a:chExt cx="10316" cy="496"/>
                          </a:xfrm>
                        </wpg:grpSpPr>
                        <wpg:grpSp>
                          <wpg:cNvPr id="43" name="组合 62"/>
                          <wpg:cNvGrpSpPr/>
                          <wpg:grpSpPr>
                            <a:xfrm>
                              <a:off x="3655" y="3806"/>
                              <a:ext cx="10316" cy="396"/>
                              <a:chOff x="1220" y="3726"/>
                              <a:chExt cx="10316" cy="476"/>
                            </a:xfrm>
                          </wpg:grpSpPr>
                          <wps:wsp>
                            <wps:cNvPr id="45" name="直接连接符 8"/>
                            <wps:cNvCnPr/>
                            <wps:spPr>
                              <a:xfrm>
                                <a:off x="3418" y="4186"/>
                                <a:ext cx="811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47" name="组合 50"/>
                            <wpg:cNvGrpSpPr/>
                            <wpg:grpSpPr>
                              <a:xfrm>
                                <a:off x="1220" y="3726"/>
                                <a:ext cx="2315" cy="476"/>
                                <a:chOff x="1725" y="3726"/>
                                <a:chExt cx="2315" cy="476"/>
                              </a:xfrm>
                            </wpg:grpSpPr>
                            <wps:wsp>
                              <wps:cNvPr id="48" name="平行四边形 60"/>
                              <wps:cNvSpPr/>
                              <wps:spPr>
                                <a:xfrm flipV="1">
                                  <a:off x="1838" y="3875"/>
                                  <a:ext cx="2202" cy="327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9" name="平行四边形 44"/>
                              <wps:cNvSpPr/>
                              <wps:spPr>
                                <a:xfrm flipV="1">
                                  <a:off x="1799" y="3726"/>
                                  <a:ext cx="2001" cy="476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1" name="矩形 46"/>
                              <wps:cNvSpPr/>
                              <wps:spPr>
                                <a:xfrm flipV="1">
                                  <a:off x="1725" y="3726"/>
                                  <a:ext cx="1150" cy="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52" name="文本框 54"/>
                          <wps:cNvSpPr txBox="1"/>
                          <wps:spPr>
                            <a:xfrm>
                              <a:off x="3740" y="3714"/>
                              <a:ext cx="1881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62ACF" w:rsidRDefault="00000000"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eastAsia="微软雅黑" w:hAnsi="微软雅黑" w:cs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0" o:spid="_x0000_s1042" style="position:absolute;left:0;text-align:left;margin-left:-29.15pt;margin-top:14.5pt;width:529.85pt;height:612.5pt;z-index:251666432" coordorigin="3529,3714" coordsize="10597,122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">
                <v:shape id="文本框 30" o:spid="_x0000_s1043" type="#_x0000_t202" style="position:absolute;left:3529;top:4199;width:10597;height:1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" filled="f" stroked="f" strokeweight=".5pt">
                  <v:textbox>
                    <w:txbxContent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beforeLines="20" w:before="62" w:afterLines="20" w:after="62" w:line="34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2024.0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-202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5.3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吉云教育科技集团股份有限公司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系统开发：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负责内部教育系统PHP后端架构，运用Yii2框架构建高并发API接口，实现学生信息管理、班级管理、教务管理、学费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管理、排考管理、课程管理等功能模块，采用MVC设计模式提升代码可读性与系统稳定性。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系统维护：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负责系统日常维护与迭代升级，通过MySQL索引优化及Redis分布式缓存策略，有效降低数据库I/O负载，实现数据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查询效率提升，确保教育平台高可用与用户体验优化。</w:t>
                        </w:r>
                      </w:p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beforeLines="20" w:before="62" w:afterLines="20" w:after="62" w:line="34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2021.08-2024.0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通明星球数字科技有限公司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研发参与：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参与</w:t>
                        </w:r>
                        <w:r w:rsidR="005A2807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公司ERP、OA系统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需求分析，设计关系型数据库架构与RESTful接口，负责敏捷开发下的版本迭代发布，优化MySQL查询语句，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利用索引优化技术，提升系统性能，确保高并发场景下数据一致性与稳定性。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接入整合：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成功接入阿里云OSS对象存储，实现海量文件的高效管理；集成腾讯云人脸核身SDK，结合OCR技术增强用户身份验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证的安全性，通过API网关调优，降低云服务响应延迟至毫秒级，提升服务响应速度。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性能优化：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负责原有项目性能瓶颈分析，运用缓存策略（如Redis）、数据库分片、代码重构等手段，显著提升系统吞吐量，实施代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码审查与静态代码分析，统一代码规范，提升团队开发效率与代码质量。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架构设计：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负责新系统数据库设计（采用第三范式），搭建微服务架构，采用分布式事务处理机制，保障数据ACID特性，开发在线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支付系统（集成支付宝、微信支付）、文件云存储服务、消息队列服务，提升系统业务扩展性与容错能力。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安全管理：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实施数据加密（如AES、RSA）与访问控制列表策略，确保数据传输与存储的安全性与隐私保护，优化前端交互逻辑，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采用响应式设计提升跨平台兼容性，有效促进产品用户留存率与活跃度。</w:t>
                        </w:r>
                      </w:p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beforeLines="20" w:before="62" w:afterLines="20" w:after="62" w:line="34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2020.05-2021.06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深圳市索未来科技有限公司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需求分析：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 xml:space="preserve">参与系统需求分析，明确功能需求与非功能需求；设计关系型数据库结构，应用第三范式优化数据表设计；制定RESTful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API规范，确保接口高效、安全。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-6"/>
                            <w:sz w:val="17"/>
                            <w:szCs w:val="17"/>
                          </w:rPr>
                          <w:t>服务器搭建：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独立搭建LAMP/LNMP服务器环境，配置Nginx反向代理；编写高性能API接口，提升团队协作与接口安全性。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接口对接：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成功对接第三方支付网关（如支付宝、微信支付）、短信服务API，通过API网关实现服务编排与安全认证，确保数据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传输的HTTPS加密、完整性与及时性。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项目优化：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完成原有项目性能优化，运用Memcached/Redis缓存策略、MySQL索引优化、代码重构等技术手段，显著提升系统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响应时间与吞吐量；参与敏捷迭代开发，根据用户故事与反馈循环持续优化产品功能。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测试配合：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紧密配合测试团队，执行单元测试、集成测试与压力测试，利用JMeter等工具模拟高并发场景；根据测试结果进行性能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调优与Bug修复，确保系统稳定性与可靠性。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4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需求评测：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参与需求评测会议，结合历史数据与经验法则准确预估开发时间线与难度系数；搭建开发环境，配置Git版本控制系统与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CI/CD流水线；根据功能模块合理拆分任务，采用看板管理确保团队高效协作，按时完成项目里程碑。</w:t>
                        </w: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:rsidR="00162ACF" w:rsidRDefault="00162ACF">
                        <w:pPr>
                          <w:tabs>
                            <w:tab w:val="center" w:pos="5145"/>
                            <w:tab w:val="right" w:pos="10269"/>
                          </w:tabs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组合 22" o:spid="_x0000_s1044" style="position:absolute;left:3655;top:3714;width:10316;height:496" coordorigin="3655,3714" coordsize="10316,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8/1kyQAAAOA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">
                  <v:group id="组合 62" o:spid="_x0000_s1045" style="position:absolute;left:3655;top:3806;width:10316;height:396" coordorigin="1220,3726" coordsize="10316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">
                    <v:line id="直接连接符 8" o:spid="_x0000_s1046" style="position:absolute;visibility:visible;mso-wrap-style:square" from="3418,4186" to="11536,41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" strokecolor="#95b3d7 [1940]"/>
                    <v:group id="组合 50" o:spid="_x0000_s1047" style="position:absolute;left:1220;top:3726;width:2315;height:476" coordorigin="1725,3726" coordsize="2315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">
                      <v:shape id="平行四边形 60" o:spid="_x0000_s1048" type="#_x0000_t7" style="position:absolute;left:1838;top:3875;width:2202;height:327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" adj="1226" fillcolor="#95b3d7 [1940]" stroked="f" strokeweight="2pt"/>
                      <v:shape id="平行四边形 44" o:spid="_x0000_s1049" type="#_x0000_t7" style="position:absolute;left:1799;top:3726;width:2001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" adj="1965" fillcolor="#365f91 [2404]" stroked="f" strokeweight="2pt"/>
                      <v:rect id="矩形 46" o:spid="_x0000_s1050" style="position:absolute;left:1725;top:3726;width:1150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" fillcolor="#365f91 [2404]" stroked="f" strokeweight="2pt"/>
                    </v:group>
                  </v:group>
                  <v:shape id="文本框 54" o:spid="_x0000_s1051" type="#_x0000_t202" style="position:absolute;left:3740;top:3714;width:1881;height: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" filled="f" stroked="f" strokeweight=".5pt">
                    <v:textbox>
                      <w:txbxContent>
                        <w:p w:rsidR="00162ACF" w:rsidRDefault="00000000"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eastAsia="微软雅黑" w:hAnsi="微软雅黑" w:cs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0000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-379730</wp:posOffset>
                </wp:positionH>
                <wp:positionV relativeFrom="paragraph">
                  <wp:posOffset>-162560</wp:posOffset>
                </wp:positionV>
                <wp:extent cx="6729095" cy="2149475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9095" cy="2149475"/>
                          <a:chOff x="3529" y="3714"/>
                          <a:chExt cx="10597" cy="3385"/>
                        </a:xfrm>
                      </wpg:grpSpPr>
                      <wps:wsp>
                        <wps:cNvPr id="72" name="文本框 30"/>
                        <wps:cNvSpPr txBox="1"/>
                        <wps:spPr>
                          <a:xfrm>
                            <a:off x="3529" y="4199"/>
                            <a:ext cx="10597" cy="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beforeLines="20" w:before="62" w:afterLines="20" w:after="62"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201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9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.0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3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-2020.03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莱蒂亚软件</w:t>
                              </w:r>
                              <w:r w:rsidR="00000A70"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000A7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实习</w:t>
                              </w:r>
                              <w:r w:rsidR="00000A70"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)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控屏开发：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负责LED控屏APP后端架构设计与开发，采用PHP框架构建高并发RESTful API，实现远程屏幕控制与动态内容管理，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集成WebSocket协议，实现双向实时通信，确保操控指令即时响应。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功能优化：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依据用户反馈循环持续优化UI/UX设计，采用响应式设计提升跨设备兼容性，结合代码覆盖率分析，确保代码质量，提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升系统稳定性、可用性与性能表现。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65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安全调优：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采用Redis/Memcached缓存策略减少数据库I/O操作，结合数据库索引优化提升查询效率，提升系统吞吐量，实施HTTPS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加密与JWT认证，结合RBAC权限模型，确保数据传输安全性与访问控制粒度。</w:t>
                              </w: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34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:rsidR="00162ACF" w:rsidRDefault="00162ACF">
                              <w:pPr>
                                <w:tabs>
                                  <w:tab w:val="center" w:pos="5145"/>
                                  <w:tab w:val="right" w:pos="10269"/>
                                </w:tabs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73" name="组合 22"/>
                        <wpg:cNvGrpSpPr/>
                        <wpg:grpSpPr>
                          <a:xfrm>
                            <a:off x="3655" y="3714"/>
                            <a:ext cx="10316" cy="496"/>
                            <a:chOff x="3655" y="3714"/>
                            <a:chExt cx="10316" cy="496"/>
                          </a:xfrm>
                        </wpg:grpSpPr>
                        <wpg:grpSp>
                          <wpg:cNvPr id="74" name="组合 62"/>
                          <wpg:cNvGrpSpPr/>
                          <wpg:grpSpPr>
                            <a:xfrm>
                              <a:off x="3655" y="3806"/>
                              <a:ext cx="10316" cy="396"/>
                              <a:chOff x="1220" y="3726"/>
                              <a:chExt cx="10316" cy="476"/>
                            </a:xfrm>
                          </wpg:grpSpPr>
                          <wps:wsp>
                            <wps:cNvPr id="75" name="直接连接符 8"/>
                            <wps:cNvCnPr/>
                            <wps:spPr>
                              <a:xfrm>
                                <a:off x="3418" y="4186"/>
                                <a:ext cx="811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76" name="组合 50"/>
                            <wpg:cNvGrpSpPr/>
                            <wpg:grpSpPr>
                              <a:xfrm>
                                <a:off x="1220" y="3726"/>
                                <a:ext cx="2315" cy="476"/>
                                <a:chOff x="1725" y="3726"/>
                                <a:chExt cx="2315" cy="476"/>
                              </a:xfrm>
                            </wpg:grpSpPr>
                            <wps:wsp>
                              <wps:cNvPr id="77" name="平行四边形 60"/>
                              <wps:cNvSpPr/>
                              <wps:spPr>
                                <a:xfrm flipV="1">
                                  <a:off x="1838" y="3875"/>
                                  <a:ext cx="2202" cy="327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78" name="平行四边形 44"/>
                              <wps:cNvSpPr/>
                              <wps:spPr>
                                <a:xfrm flipV="1">
                                  <a:off x="1799" y="3726"/>
                                  <a:ext cx="2001" cy="476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79" name="矩形 46"/>
                              <wps:cNvSpPr/>
                              <wps:spPr>
                                <a:xfrm flipV="1">
                                  <a:off x="1725" y="3726"/>
                                  <a:ext cx="1150" cy="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80" name="文本框 54"/>
                          <wps:cNvSpPr txBox="1"/>
                          <wps:spPr>
                            <a:xfrm>
                              <a:off x="3740" y="3714"/>
                              <a:ext cx="1881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62ACF" w:rsidRDefault="00000000"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eastAsia="微软雅黑" w:hAnsi="微软雅黑" w:cs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1" o:spid="_x0000_s1052" style="position:absolute;left:0;text-align:left;margin-left:-29.9pt;margin-top:-12.8pt;width:529.85pt;height:169.25pt;z-index:251677696" coordorigin="3529,3714" coordsize="10597,33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0" o:spid="_x0000_s1053" type="#_x0000_t202" style="position:absolute;left:3529;top:4199;width:10597;height:2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" filled="f" stroked="f" strokeweight=".5pt">
                  <v:textbox>
                    <w:txbxContent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beforeLines="20" w:before="62" w:afterLines="20" w:after="62"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201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9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.0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-2020.03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莱蒂亚软件</w:t>
                        </w:r>
                        <w:r w:rsidR="00000A70"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(</w:t>
                        </w:r>
                        <w:r w:rsidR="00000A70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实习</w:t>
                        </w:r>
                        <w:r w:rsidR="00000A70"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)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控屏开发：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负责LED控屏APP后端架构设计与开发，采用PHP框架构建高并发RESTful API，实现远程屏幕控制与动态内容管理，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集成WebSocket协议，实现双向实时通信，确保操控指令即时响应。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功能优化：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依据用户反馈循环持续优化UI/UX设计，采用响应式设计提升跨设备兼容性，结合代码覆盖率分析，确保代码质量，提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升系统稳定性、可用性与性能表现。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65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安全调优：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采用Redis/Memcached缓存策略减少数据库I/O操作，结合数据库索引优化提升查询效率，提升系统吞吐量，实施HTTPS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加密与JWT认证，结合RBAC权限模型，确保数据传输安全性与访问控制粒度。</w:t>
                        </w: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34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:rsidR="00162ACF" w:rsidRDefault="00162ACF">
                        <w:pPr>
                          <w:tabs>
                            <w:tab w:val="center" w:pos="5145"/>
                            <w:tab w:val="right" w:pos="10269"/>
                          </w:tabs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组合 22" o:spid="_x0000_s1054" style="position:absolute;left:3655;top:3714;width:10316;height:496" coordorigin="3655,3714" coordsize="10316,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5JC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">
                  <v:group id="组合 62" o:spid="_x0000_s1055" style="position:absolute;left:3655;top:3806;width:10316;height:396" coordorigin="1220,3726" coordsize="10316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">
                    <v:line id="直接连接符 8" o:spid="_x0000_s1056" style="position:absolute;visibility:visible;mso-wrap-style:square" from="3418,4186" to="11536,41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" strokecolor="#95b3d7 [1940]"/>
                    <v:group id="组合 50" o:spid="_x0000_s1057" style="position:absolute;left:1220;top:3726;width:2315;height:476" coordorigin="1725,3726" coordsize="2315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"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平行四边形 60" o:spid="_x0000_s1058" type="#_x0000_t7" style="position:absolute;left:1838;top:3875;width:2202;height:327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" adj="1226" fillcolor="#95b3d7 [1940]" stroked="f" strokeweight="2pt"/>
                      <v:shape id="平行四边形 44" o:spid="_x0000_s1059" type="#_x0000_t7" style="position:absolute;left:1799;top:3726;width:2001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" adj="1965" fillcolor="#365f91 [2404]" stroked="f" strokeweight="2pt"/>
                      <v:rect id="矩形 46" o:spid="_x0000_s1060" style="position:absolute;left:1725;top:3726;width:1150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" fillcolor="#365f91 [2404]" stroked="f" strokeweight="2pt"/>
                    </v:group>
                  </v:group>
                  <v:shape id="文本框 54" o:spid="_x0000_s1061" type="#_x0000_t202" style="position:absolute;left:3740;top:3714;width:1881;height: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" filled="f" stroked="f" strokeweight=".5pt">
                    <v:textbox>
                      <w:txbxContent>
                        <w:p w:rsidR="00162ACF" w:rsidRDefault="00000000"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eastAsia="微软雅黑" w:hAnsi="微软雅黑" w:cs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000000">
      <w:r>
        <w:rPr>
          <w:rFonts w:hint="eastAsia"/>
        </w:rPr>
        <w:t xml:space="preserve"> </w:t>
      </w:r>
    </w:p>
    <w:p w:rsidR="00162ACF" w:rsidRDefault="00162ACF"/>
    <w:p w:rsidR="00162ACF" w:rsidRDefault="00162ACF"/>
    <w:p w:rsidR="00162AC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-379730</wp:posOffset>
                </wp:positionH>
                <wp:positionV relativeFrom="paragraph">
                  <wp:posOffset>167640</wp:posOffset>
                </wp:positionV>
                <wp:extent cx="6729095" cy="749808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9095" cy="7498080"/>
                          <a:chOff x="3529" y="3714"/>
                          <a:chExt cx="10597" cy="11808"/>
                        </a:xfrm>
                      </wpg:grpSpPr>
                      <wps:wsp>
                        <wps:cNvPr id="17" name="文本框 30"/>
                        <wps:cNvSpPr txBox="1"/>
                        <wps:spPr>
                          <a:xfrm>
                            <a:off x="3529" y="4199"/>
                            <a:ext cx="10597" cy="113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beforeLines="20" w:before="62" w:afterLines="20" w:after="62"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2024.0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4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-202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3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吉云教育科技集团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项目概述：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负责高校综合管理系统开发，实现多核心模块，提升管理自动化。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  <w:t>项目职责与成果：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①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系统开发：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负责高校综合管理系统架构设计与开发，采用PHP+ MySQL技术栈，实现学生信息管理、班级管理、教务管理、学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费管理、智能排考、课程管理等核心模块，提升教育管理自动化水平与工作效率。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②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性能优化：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持续优化系统响应时间与吞吐量，运用缓存机制减少数据库查询压力，实施数据库索引优化提升查询效率；采用Git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版本控制进行代码管理，确保持续集成与持续部署；定期收集用户反馈，迭代升级功能。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beforeLines="20" w:before="62" w:afterLines="20" w:after="62"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2022.06-2024.0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资源库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项目概述：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服务于公司内部系统，录入公司业务部门的业务信息(合作商、合作项目、联系方式、付款方式、回款方式、进度)等。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  <w:t>项目职责与成果：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①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架构开发：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负责公司内部资源库管理系统基础架构设计与开发，采用ThinkPHP6框架结合MVC架构模式，实现合作商、合作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项目等核心数据模型的高效录入与管理。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②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代码重构：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进行代码重构与优化，应用面向对象设计原则及设计模式提升代码质量；实施性能调优，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包括数据库索引优化、缓存策略应用，显著提升系统响应速度与吞吐量。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③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数据查询：</w:t>
                              </w:r>
                              <w:r w:rsidR="007D2BF1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使用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Python</w:t>
                              </w:r>
                              <w:r w:rsidR="007D2BF1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抓取榜单信息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，通过RESTful API实现</w:t>
                              </w:r>
                              <w:r w:rsidR="005023A0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信息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录入；设计数据库表结构，增强数据检</w:t>
                              </w:r>
                              <w:r w:rsidR="001948A6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索能力，创建复合索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引与全文索引，确保数据查询高效精准。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④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数据处理：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利用PM2进程管理器高效处理异步队列任务，实现Excel数据的批量上传与定制化导出；支持大数据量处理，采用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分批处理与流式处理技术，确保数据操作稳定可靠。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⑤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数据治理：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成功扩充10万+高质量博主账号资源，整合100万+笔记信息；实施数据治理，包括数据清洗、去重、标准化等流程，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确保数据一致性与完整性，为业务部门提供数据支撑。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beforeLines="20" w:before="62" w:afterLines="20" w:after="62"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2021.08-2024.0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 xml:space="preserve">通明舆情助手(小程序)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项目概述：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主要获取微博、抖音、小红书等榜单数据信息，并且根据用户设置的关键词需推送对应的上榜信息。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  <w:t>项目职责与成果：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①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架构搭建：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基于Yii2框架构建，实现微博、抖音、小红书等多源数据抓取与整合，确保数据实时同步与高可用性。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②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代码重构：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应用面向对象编程与设计模式（如策略模式、装饰器模式）提升代码质量；实施性能调优，包括数据库索引优化、查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询缓存等，显著提高系统响应速度与处理能力。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③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接口集成：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无缝对接Python数据分析接口与微信小程序API，实现数据高效传输与处理；精心设计数据库表结构，采用第三范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式规范化设计，创建B-Tree索引与全文索引，优化数据存储与检索性能。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>④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 xml:space="preserve"> 队列管理：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利用PM2进程管理工具高效管理异步队列，确保数据有序处理；优化数据查询逻辑，结合关键词匹配算法，实现上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榜信息精准推送，提升用户体验满意度与忠诚度。</w:t>
                              </w: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</w:pPr>
                            </w:p>
                            <w:p w:rsidR="00162ACF" w:rsidRDefault="00162ACF">
                              <w:pPr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:rsidR="00162ACF" w:rsidRDefault="00162ACF">
                              <w:pPr>
                                <w:tabs>
                                  <w:tab w:val="center" w:pos="5145"/>
                                  <w:tab w:val="right" w:pos="10269"/>
                                </w:tabs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8" name="组合 22"/>
                        <wpg:cNvGrpSpPr/>
                        <wpg:grpSpPr>
                          <a:xfrm>
                            <a:off x="3655" y="3714"/>
                            <a:ext cx="10316" cy="496"/>
                            <a:chOff x="3655" y="3714"/>
                            <a:chExt cx="10316" cy="496"/>
                          </a:xfrm>
                        </wpg:grpSpPr>
                        <wpg:grpSp>
                          <wpg:cNvPr id="19" name="组合 62"/>
                          <wpg:cNvGrpSpPr/>
                          <wpg:grpSpPr>
                            <a:xfrm>
                              <a:off x="3655" y="3806"/>
                              <a:ext cx="10316" cy="396"/>
                              <a:chOff x="1220" y="3726"/>
                              <a:chExt cx="10316" cy="476"/>
                            </a:xfrm>
                          </wpg:grpSpPr>
                          <wps:wsp>
                            <wps:cNvPr id="20" name="直接连接符 8"/>
                            <wps:cNvCnPr/>
                            <wps:spPr>
                              <a:xfrm>
                                <a:off x="3418" y="4186"/>
                                <a:ext cx="811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5" name="组合 50"/>
                            <wpg:cNvGrpSpPr/>
                            <wpg:grpSpPr>
                              <a:xfrm>
                                <a:off x="1220" y="3726"/>
                                <a:ext cx="2315" cy="476"/>
                                <a:chOff x="1725" y="3726"/>
                                <a:chExt cx="2315" cy="476"/>
                              </a:xfrm>
                            </wpg:grpSpPr>
                            <wps:wsp>
                              <wps:cNvPr id="27" name="平行四边形 60"/>
                              <wps:cNvSpPr/>
                              <wps:spPr>
                                <a:xfrm flipV="1">
                                  <a:off x="1838" y="3875"/>
                                  <a:ext cx="2202" cy="327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5" name="平行四边形 44"/>
                              <wps:cNvSpPr/>
                              <wps:spPr>
                                <a:xfrm flipV="1">
                                  <a:off x="1799" y="3726"/>
                                  <a:ext cx="2001" cy="476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46"/>
                              <wps:cNvSpPr/>
                              <wps:spPr>
                                <a:xfrm flipV="1">
                                  <a:off x="1725" y="3726"/>
                                  <a:ext cx="1150" cy="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1" name="文本框 54"/>
                          <wps:cNvSpPr txBox="1"/>
                          <wps:spPr>
                            <a:xfrm>
                              <a:off x="3740" y="3714"/>
                              <a:ext cx="1881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62ACF" w:rsidRDefault="00000000"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eastAsia="微软雅黑" w:hAnsi="微软雅黑" w:cs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6" o:spid="_x0000_s1062" style="position:absolute;left:0;text-align:left;margin-left:-29.9pt;margin-top:13.2pt;width:529.85pt;height:590.4pt;z-index:251669504" coordorigin="3529,3714" coordsize="10597,118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">
                <v:shape id="文本框 30" o:spid="_x0000_s1063" type="#_x0000_t202" style="position:absolute;left:3529;top:4199;width:10597;height:113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" filled="f" stroked="f" strokeweight=".5pt">
                  <v:textbox>
                    <w:txbxContent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beforeLines="20" w:before="62" w:afterLines="20" w:after="62"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2024.0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-202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吉云教育科技集团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3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项目概述：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负责高校综合管理系统开发，实现多核心模块，提升管理自动化。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3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  <w:t>项目职责与成果：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①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系统开发：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负责高校综合管理系统架构设计与开发，采用PHP+ MySQL技术栈，实现学生信息管理、班级管理、教务管理、学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费管理、智能排考、课程管理等核心模块，提升教育管理自动化水平与工作效率。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②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性能优化：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持续优化系统响应时间与吞吐量，运用缓存机制减少数据库查询压力，实施数据库索引优化提升查询效率；采用Git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版本控制进行代码管理，确保持续集成与持续部署；定期收集用户反馈，迭代升级功能。</w:t>
                        </w:r>
                      </w:p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beforeLines="20" w:before="62" w:afterLines="20" w:after="62"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2022.06-2024.0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资源库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4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项目概述：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服务于公司内部系统，录入公司业务部门的业务信息(合作商、合作项目、联系方式、付款方式、回款方式、进度)等。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3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  <w:t>项目职责与成果：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 xml:space="preserve">①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架构开发：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负责公司内部资源库管理系统基础架构设计与开发，采用ThinkPHP6框架结合MVC架构模式，实现合作商、合作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项目等核心数据模型的高效录入与管理。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 xml:space="preserve">②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代码重构：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进行代码重构与优化，应用面向对象设计原则及设计模式提升代码质量；实施性能调优，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包括数据库索引优化、缓存策略应用，显著提升系统响应速度与吞吐量。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 xml:space="preserve">③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数据查询：</w:t>
                        </w:r>
                        <w:r w:rsidR="007D2BF1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使用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Python</w:t>
                        </w:r>
                        <w:r w:rsidR="007D2BF1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抓取榜单信息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，通过RESTful API实现</w:t>
                        </w:r>
                        <w:r w:rsidR="005023A0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信息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录入；设计数据库表结构，增强数据检</w:t>
                        </w:r>
                        <w:r w:rsidR="001948A6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索能力，创建复合索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引与全文索引，确保数据查询高效精准。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 xml:space="preserve">④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数据处理：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利用PM2进程管理器高效处理异步队列任务，实现Excel数据的批量上传与定制化导出；支持大数据量处理，采用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分批处理与流式处理技术，确保数据操作稳定可靠。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 xml:space="preserve">⑤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数据治理：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成功扩充10万+高质量博主账号资源，整合100万+笔记信息；实施数据治理，包括数据清洗、去重、标准化等流程，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确保数据一致性与完整性，为业务部门提供数据支撑。</w:t>
                        </w:r>
                      </w:p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beforeLines="20" w:before="62" w:afterLines="20" w:after="62"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2021.08-2024.0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 xml:space="preserve">通明舆情助手(小程序)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5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项目概述：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主要获取微博、抖音、小红书等榜单数据信息，并且根据用户设置的关键词需推送对应的上榜信息。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3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  <w:t>项目职责与成果：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①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架构搭建：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基于Yii2框架构建，实现微博、抖音、小红书等多源数据抓取与整合，确保数据实时同步与高可用性。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②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代码重构：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应用面向对象编程与设计模式（如策略模式、装饰器模式）提升代码质量；实施性能调优，包括数据库索引优化、查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询缓存等，显著提高系统响应速度与处理能力。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③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接口集成：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无缝对接Python数据分析接口与微信小程序API，实现数据高效传输与处理；精心设计数据库表结构，采用第三范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式规范化设计，创建B-Tree索引与全文索引，优化数据存储与检索性能。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>④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 xml:space="preserve"> 队列管理：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利用PM2进程管理工具高效管理异步队列，确保数据有序处理；优化数据查询逻辑，结合关键词匹配算法，实现上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榜信息精准推送，提升用户体验满意度与忠诚度。</w:t>
                        </w: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8"/>
                            <w:szCs w:val="18"/>
                          </w:rPr>
                        </w:pPr>
                      </w:p>
                      <w:p w:rsidR="00162ACF" w:rsidRDefault="00162ACF">
                        <w:pPr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:rsidR="00162ACF" w:rsidRDefault="00162ACF">
                        <w:pPr>
                          <w:tabs>
                            <w:tab w:val="center" w:pos="5145"/>
                            <w:tab w:val="right" w:pos="10269"/>
                          </w:tabs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组合 22" o:spid="_x0000_s1064" style="position:absolute;left:3655;top:3714;width:10316;height:496" coordorigin="3655,3714" coordsize="10316,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">
                  <v:group id="组合 62" o:spid="_x0000_s1065" style="position:absolute;left:3655;top:3806;width:10316;height:396" coordorigin="1220,3726" coordsize="10316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5EAIyAAAAOA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">
                    <v:line id="直接连接符 8" o:spid="_x0000_s1066" style="position:absolute;visibility:visible;mso-wrap-style:square" from="3418,4186" to="11536,41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" strokecolor="#95b3d7 [1940]"/>
                    <v:group id="组合 50" o:spid="_x0000_s1067" style="position:absolute;left:1220;top:3726;width:2315;height:476" coordorigin="1725,3726" coordsize="2315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xYCw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">
                      <v:shape id="平行四边形 60" o:spid="_x0000_s1068" type="#_x0000_t7" style="position:absolute;left:1838;top:3875;width:2202;height:327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" adj="1226" fillcolor="#95b3d7 [1940]" stroked="f" strokeweight="2pt"/>
                      <v:shape id="平行四边形 44" o:spid="_x0000_s1069" type="#_x0000_t7" style="position:absolute;left:1799;top:3726;width:2001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" adj="1965" fillcolor="#365f91 [2404]" stroked="f" strokeweight="2pt"/>
                      <v:rect id="矩形 46" o:spid="_x0000_s1070" style="position:absolute;left:1725;top:3726;width:1150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" fillcolor="#365f91 [2404]" stroked="f" strokeweight="2pt"/>
                    </v:group>
                  </v:group>
                  <v:shape id="文本框 54" o:spid="_x0000_s1071" type="#_x0000_t202" style="position:absolute;left:3740;top:3714;width:1881;height: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" filled="f" stroked="f" strokeweight=".5pt">
                    <v:textbox>
                      <w:txbxContent>
                        <w:p w:rsidR="00162ACF" w:rsidRDefault="00000000"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eastAsia="微软雅黑" w:hAnsi="微软雅黑" w:cs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项目经历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5902325</wp:posOffset>
                </wp:positionH>
                <wp:positionV relativeFrom="paragraph">
                  <wp:posOffset>615950</wp:posOffset>
                </wp:positionV>
                <wp:extent cx="980440" cy="699135"/>
                <wp:effectExtent l="0" t="0" r="10160" b="5715"/>
                <wp:wrapNone/>
                <wp:docPr id="87" name="直角三角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80440" cy="699135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;margin-left:464.75pt;margin-top:48.5pt;height:55.05pt;width:77.2pt;z-index:251671552;v-text-anchor:middle;mso-width-relative:page;mso-height-relative:page;" fillcolor="#376092 [2404]" filled="t" stroked="f" coordsize="21600,21600" o:gfxdata="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tyehPbAAAA&#10;CwEAAA8AAAAAAAAAAQAgAAAAIgAAAGRycy9kb3ducmV2LnhtbFBLAQIUABQAAAAIAIdO4kCQnC7Y&#10;jAIAAPAEAAAOAAAAAAAAAAEAIAAAACoBAABkcnMvZTJvRG9jLnhtbFBLBQYAAAAABgAGAFkBAAAo&#10;Bg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-1729740</wp:posOffset>
                </wp:positionH>
                <wp:positionV relativeFrom="paragraph">
                  <wp:posOffset>-9682480</wp:posOffset>
                </wp:positionV>
                <wp:extent cx="2626995" cy="719455"/>
                <wp:effectExtent l="0" t="170180" r="45085" b="571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6995" cy="719455"/>
                          <a:chOff x="-111" y="-109"/>
                          <a:chExt cx="4137" cy="1133"/>
                        </a:xfrm>
                      </wpg:grpSpPr>
                      <wps:wsp>
                        <wps:cNvPr id="83" name="等腰三角形 84"/>
                        <wps:cNvSpPr/>
                        <wps:spPr>
                          <a:xfrm rot="11280000">
                            <a:off x="-111" y="-108"/>
                            <a:ext cx="3932" cy="1132"/>
                          </a:xfrm>
                          <a:prstGeom prst="triangle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等腰三角形 86"/>
                        <wps:cNvSpPr/>
                        <wps:spPr>
                          <a:xfrm rot="11280000">
                            <a:off x="94" y="-109"/>
                            <a:ext cx="3932" cy="1132"/>
                          </a:xfrm>
                          <a:prstGeom prst="triangl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36.2pt;margin-top:-762.4pt;height:56.65pt;width:206.85pt;z-index:251670528;mso-width-relative:page;mso-height-relative:page;" coordorigin="-111,-109" coordsize="4137,1133" o:gfxdata="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JfVTjDdAAAAEAEAAA8AAAAAAAAAAQAgAAAAIgAAAGRycy9kb3ducmV2LnhtbFBL&#10;AQIUABQAAAAIAIdO4kBRSbyuRwMAAFMJAAAOAAAAAAAAAAEAIAAAACwBAABkcnMvZTJvRG9jLnht&#10;bFBLBQYAAAAABgAGAFkBAADlBgAAAAA=&#10;">
                <o:lock v:ext="edit" aspectratio="f"/>
                <v:shape id="等腰三角形 84" o:spid="_x0000_s1026" o:spt="5" type="#_x0000_t5" style="position:absolute;left:-111;top:-108;height:1132;width:3932;rotation:-11272192f;v-text-anchor:middle;" fillcolor="#95B3D7 [1940]" filled="t" stroked="f" coordsize="21600,21600" o:gfxdata="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qVHh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2pt"/>
                  <v:imagedata o:title=""/>
                  <o:lock v:ext="edit" aspectratio="f"/>
                </v:shape>
                <v:shape id="等腰三角形 86" o:spid="_x0000_s1026" o:spt="5" type="#_x0000_t5" style="position:absolute;left:94;top:-109;height:1132;width:3932;rotation:-11272192f;v-text-anchor:middle;" fillcolor="#376092 [2404]" filled="t" stroked="f" coordsize="21600,21600" o:gfxdata="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7Cnq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:rsidR="00162ACF" w:rsidRDefault="000000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-372488</wp:posOffset>
                </wp:positionH>
                <wp:positionV relativeFrom="paragraph">
                  <wp:posOffset>-175098</wp:posOffset>
                </wp:positionV>
                <wp:extent cx="6729095" cy="8618707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9095" cy="8618707"/>
                          <a:chOff x="3529" y="3714"/>
                          <a:chExt cx="10597" cy="14837"/>
                        </a:xfrm>
                      </wpg:grpSpPr>
                      <wps:wsp>
                        <wps:cNvPr id="62" name="文本框 30"/>
                        <wps:cNvSpPr txBox="1"/>
                        <wps:spPr>
                          <a:xfrm>
                            <a:off x="3529" y="4199"/>
                            <a:ext cx="10597" cy="143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beforeLines="20" w:before="62" w:afterLines="20" w:after="62"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2021.08-2022.09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星桔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项目概述：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该项目主要由星桔 APP 、后台管理系统、积分商城后台系统组成。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  <w:t>项目职责与成果：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①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架构搭建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采用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Hyperf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高性能框架与Yii2经典框架，构建APP与后台系统核心服务层，确保业务高并发处理与稳定运行。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②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-6"/>
                                  <w:sz w:val="17"/>
                                  <w:szCs w:val="17"/>
                                </w:rPr>
                                <w:t>数据库优化：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采用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InnoDB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存储引擎，遵循第三范式原则进行表结构设计；创建复合索引，结合SQL执行计划分析，深度优化查询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性能，实现数据高效访问。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③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接口开发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开发RESTful风格后端接口，遵循HTTP协议规范，实现与前端无缝对接；集成支付网关与实名认证接口，采用HTTPS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加密传输，确保数据安全传输与交易可靠性。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④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模块开发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负责消息推送模块与互暖社交模块的开发，应用WebSocket技术实现实时通讯，增强用户互动体验；设计并实施用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户等级制度与积分管理体系，结合Redis缓存优化积分计算与兑换流程，提升用户参与度与忠诚度。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⑤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系统部署：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完成星桔APP与后台管理系统的持续集成与持续部署，采用Docker容器化技术，实现环境一致性与快速部署；负责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系统日常运维与性能监控，应用PM2进程管理与Nginx反向代理，确保系统高可用与稳定运行。</w:t>
                              </w:r>
                            </w:p>
                            <w:p w:rsidR="001A54F8" w:rsidRPr="008A6602" w:rsidRDefault="001A54F8" w:rsidP="001A54F8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bookmarkStart w:id="0" w:name="OLE_LINK2"/>
                              <w:r w:rsidRPr="008A6602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2020.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10</w:t>
                              </w:r>
                              <w:r w:rsidRPr="008A6602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-202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8A6602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.0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4</w:t>
                              </w:r>
                              <w:r w:rsidRPr="008A6602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宠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8A6602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商城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（</w:t>
                              </w:r>
                              <w:r w:rsidRPr="00C86BF8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宠物电商平台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）</w:t>
                              </w:r>
                              <w:r w:rsidRPr="008A6602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A54F8" w:rsidRPr="00124826" w:rsidRDefault="001A54F8" w:rsidP="001A54F8">
                              <w:pPr>
                                <w:pStyle w:val="aa"/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spacing w:line="350" w:lineRule="exact"/>
                                <w:ind w:firstLineChars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项目概述</w:t>
                              </w:r>
                              <w:r w:rsidRPr="008A6602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：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打造跨境宠物电商系统，支持多语言（中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/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英）及多币种结算，通过整合支付、物流、订单管理模块，优化用户全流程体验。系统上线后支付成功率提升至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98.5%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，物流信息同步效率提高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40%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，用户分享率增长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25%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，日均订单量突破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5000+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。</w:t>
                              </w:r>
                              <w:r w:rsidRPr="00124826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。</w:t>
                              </w:r>
                            </w:p>
                            <w:p w:rsidR="001A54F8" w:rsidRPr="00C12484" w:rsidRDefault="001A54F8" w:rsidP="001A54F8">
                              <w:pPr>
                                <w:pStyle w:val="aa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line="350" w:lineRule="exact"/>
                                <w:ind w:firstLineChars="0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</w:pPr>
                              <w:r w:rsidRPr="008A6602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  <w:t>项目职责与成果：</w:t>
                              </w:r>
                            </w:p>
                            <w:p w:rsidR="001A54F8" w:rsidRPr="00585FB3" w:rsidRDefault="001A54F8" w:rsidP="001A54F8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ind w:leftChars="100" w:left="465" w:hangingChars="150" w:hanging="255"/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① 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支付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：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设计统一支付网关，接入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微信、支付宝、银联云闪付、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 xml:space="preserve">PayPal 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等渠道，封装差异化接口逻辑，支持多币种自动汇率转换（对接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Exchange Rates API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）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,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实现异步回调防重机制（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Redis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分布式锁），解决跨境网络延迟导致的重复支付问题，支付异常率从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3.2%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降至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0.5%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D0D0D" w:themeColor="text1" w:themeTint="F2"/>
                                  <w:sz w:val="17"/>
                                  <w:szCs w:val="17"/>
                                </w:rPr>
                                <w:t>。</w:t>
                              </w:r>
                            </w:p>
                            <w:p w:rsidR="001A54F8" w:rsidRDefault="001A54F8" w:rsidP="001A54F8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②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物流：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对接顺丰国际、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4PX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、快递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100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等物流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API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，设计标准化物流模块，支持多渠道自动比价和电子面单批量打印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。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</w:p>
                            <w:p w:rsidR="001A54F8" w:rsidRPr="00585FB3" w:rsidRDefault="001A54F8" w:rsidP="001A54F8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ab/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优化物流状态同步：针对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4PX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接口特性，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基于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Redis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队列实现定时任务（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Crontab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），每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30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分钟轮询更新运单轨迹，物流信息</w:t>
                              </w:r>
                            </w:p>
                            <w:p w:rsidR="001A54F8" w:rsidRPr="00585FB3" w:rsidRDefault="001A54F8" w:rsidP="001A54F8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ind w:left="425" w:hangingChars="250" w:hanging="425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ab/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延迟从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15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分钟降至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1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分钟以内。</w:t>
                              </w:r>
                            </w:p>
                            <w:p w:rsidR="001A54F8" w:rsidRPr="00585FB3" w:rsidRDefault="001A54F8" w:rsidP="001A54F8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 xml:space="preserve">  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设计异常运单预警机制，自动识别滞留包裹并触发客服工单，物流投诉率下降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35%</w:t>
                              </w:r>
                              <w:r w:rsidRPr="00585FB3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。</w:t>
                              </w:r>
                              <w:r w:rsidRPr="00585FB3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 xml:space="preserve">  </w:t>
                              </w:r>
                            </w:p>
                            <w:p w:rsidR="001A54F8" w:rsidRPr="000A5E0F" w:rsidRDefault="001A54F8" w:rsidP="001A54F8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③ </w:t>
                              </w:r>
                              <w:r w:rsidRPr="00C86BF8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>订单与商品管理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：</w:t>
                              </w:r>
                              <w:r w:rsidRPr="00C86BF8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开发实时订单看板，聚合支付状态、物流轨迹、用户评价数据，支持多维度筛选（</w:t>
                              </w:r>
                              <w:r w:rsidRPr="00C86BF8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SKU</w:t>
                              </w:r>
                              <w:r w:rsidRPr="00C86BF8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、地区、时间），运营决</w:t>
                              </w:r>
                              <w:bookmarkEnd w:id="0"/>
                            </w:p>
                            <w:p w:rsidR="001A54F8" w:rsidRDefault="001A54F8" w:rsidP="001A54F8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ind w:firstLineChars="250" w:firstLine="425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 w:rsidRPr="00C86BF8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策效率提升</w:t>
                              </w:r>
                              <w:r w:rsidRPr="00C86BF8"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  <w:t>50%</w:t>
                              </w:r>
                              <w:r w:rsidRPr="00C86BF8"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beforeLines="20" w:before="62" w:afterLines="20" w:after="62"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2020.05-2021.01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闪对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PHP开发工程师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项目概述：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闪对极速版是一款陌生社交APP，包含功能有附近的人、社区、短视频、IM即时聊天、精灵乐园、广告后台。</w:t>
                              </w:r>
                            </w:p>
                            <w:p w:rsidR="00162ACF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17"/>
                                  <w:szCs w:val="17"/>
                                </w:rPr>
                                <w:t>项目职责与成果：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①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功能开发：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集成腾讯IM，实现用户间高清语音与视频聊天，优化码流传输，提升社交互动体验。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②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内容审核：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采用百度内容审核SDK，对发布内容进行多维度分析，确保平台内容合规与法律遵从。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③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模块设计：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负责礼物赠送模块的架构设计与实现，构建礼物数据模型，设计赠送流程与动画效果，结合Redis内存数据库优化性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1617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ab/>
                                <w:t>能，提升用户交互与系统响应。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④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功能构建：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实现群组聊天功能，采用腾讯IM，支持大规模群组实时通讯。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⑤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系统开发：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17"/>
                                  <w:szCs w:val="17"/>
                                </w:rPr>
                                <w:t>开发任务与奖励系统，设计任务逻辑、进度追踪与奖励分发机制，结合Crontab，激励用户日常活跃与留存。</w:t>
                              </w:r>
                            </w:p>
                            <w:p w:rsidR="008A6602" w:rsidRPr="00D24EC4" w:rsidRDefault="00000000" w:rsidP="00D24EC4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pacing w:val="-6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17"/>
                                  <w:szCs w:val="17"/>
                                </w:rPr>
                                <w:tab/>
                                <w:t xml:space="preserve">⑥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pacing w:val="11"/>
                                  <w:sz w:val="17"/>
                                  <w:szCs w:val="17"/>
                                </w:rPr>
                                <w:t>日志管理：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pacing w:val="-6"/>
                                  <w:sz w:val="17"/>
                                  <w:szCs w:val="17"/>
                                </w:rPr>
                                <w:t>集成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spacing w:val="-6"/>
                                  <w:sz w:val="17"/>
                                  <w:szCs w:val="17"/>
                                </w:rPr>
                                <w:t>MonoLog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spacing w:val="-6"/>
                                  <w:sz w:val="17"/>
                                  <w:szCs w:val="17"/>
                                </w:rPr>
                                <w:t>库记录系统日志与异常信息，进行日志分析与可视化展示，快速定位故障，保障系统稳定运行与持续优化。</w:t>
                              </w:r>
                            </w:p>
                            <w:p w:rsidR="000A5E0F" w:rsidRPr="00E275B2" w:rsidRDefault="000A5E0F" w:rsidP="00E275B2">
                              <w:pPr>
                                <w:tabs>
                                  <w:tab w:val="left" w:pos="420"/>
                                </w:tabs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sz w:val="17"/>
                                  <w:szCs w:val="17"/>
                                </w:rPr>
                              </w:pPr>
                            </w:p>
                            <w:p w:rsidR="00162ACF" w:rsidRDefault="00162ACF">
                              <w:pPr>
                                <w:tabs>
                                  <w:tab w:val="center" w:pos="5145"/>
                                  <w:tab w:val="right" w:pos="10269"/>
                                </w:tabs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3" name="组合 22"/>
                        <wpg:cNvGrpSpPr/>
                        <wpg:grpSpPr>
                          <a:xfrm>
                            <a:off x="3655" y="3714"/>
                            <a:ext cx="10316" cy="496"/>
                            <a:chOff x="3655" y="3714"/>
                            <a:chExt cx="10316" cy="496"/>
                          </a:xfrm>
                        </wpg:grpSpPr>
                        <wpg:grpSp>
                          <wpg:cNvPr id="64" name="组合 62"/>
                          <wpg:cNvGrpSpPr/>
                          <wpg:grpSpPr>
                            <a:xfrm>
                              <a:off x="3655" y="3806"/>
                              <a:ext cx="10316" cy="396"/>
                              <a:chOff x="1220" y="3726"/>
                              <a:chExt cx="10316" cy="476"/>
                            </a:xfrm>
                          </wpg:grpSpPr>
                          <wps:wsp>
                            <wps:cNvPr id="65" name="直接连接符 8"/>
                            <wps:cNvCnPr/>
                            <wps:spPr>
                              <a:xfrm>
                                <a:off x="3418" y="4186"/>
                                <a:ext cx="811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66" name="组合 50"/>
                            <wpg:cNvGrpSpPr/>
                            <wpg:grpSpPr>
                              <a:xfrm>
                                <a:off x="1220" y="3726"/>
                                <a:ext cx="2315" cy="476"/>
                                <a:chOff x="1725" y="3726"/>
                                <a:chExt cx="2315" cy="476"/>
                              </a:xfrm>
                            </wpg:grpSpPr>
                            <wps:wsp>
                              <wps:cNvPr id="67" name="平行四边形 60"/>
                              <wps:cNvSpPr/>
                              <wps:spPr>
                                <a:xfrm flipV="1">
                                  <a:off x="1838" y="3875"/>
                                  <a:ext cx="2202" cy="327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8" name="平行四边形 44"/>
                              <wps:cNvSpPr/>
                              <wps:spPr>
                                <a:xfrm flipV="1">
                                  <a:off x="1799" y="3726"/>
                                  <a:ext cx="2001" cy="476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9" name="矩形 46"/>
                              <wps:cNvSpPr/>
                              <wps:spPr>
                                <a:xfrm flipV="1">
                                  <a:off x="1725" y="3726"/>
                                  <a:ext cx="1150" cy="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0" name="文本框 54"/>
                          <wps:cNvSpPr txBox="1"/>
                          <wps:spPr>
                            <a:xfrm>
                              <a:off x="3740" y="3714"/>
                              <a:ext cx="1881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62ACF" w:rsidRDefault="00000000"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eastAsia="微软雅黑" w:hAnsi="微软雅黑" w:cs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60" o:spid="_x0000_s1072" style="position:absolute;left:0;text-align:left;margin-left:-29.35pt;margin-top:-13.8pt;width:529.85pt;height:678.65pt;z-index:251676672;mso-height-relative:margin" coordorigin="3529,3714" coordsize="10597,148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">
                <v:shape id="文本框 30" o:spid="_x0000_s1073" type="#_x0000_t202" style="position:absolute;left:3529;top:4199;width:10597;height:143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" filled="f" stroked="f" strokeweight=".5pt">
                  <v:textbox>
                    <w:txbxContent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beforeLines="20" w:before="62" w:afterLines="20" w:after="62"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2021.08-2022.09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星桔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5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项目概述：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该项目主要由星桔 APP 、后台管理系统、积分商城后台系统组成。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3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  <w:t>项目职责与成果：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①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架构搭建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采用Hyperf高性能框架与Yii2经典框架，构建APP与后台系统核心服务层，确保业务高并发处理与稳定运行。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②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-6"/>
                            <w:sz w:val="17"/>
                            <w:szCs w:val="17"/>
                          </w:rPr>
                          <w:t>数据库优化：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采用InnoDB存储引擎，遵循第三范式原则进行表结构设计；创建复合索引，结合SQL执行计划分析，深度优化查询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性能，实现数据高效访问。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③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接口开发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开发RESTful风格后端接口，遵循HTTP协议规范，实现与前端无缝对接；集成支付网关与实名认证接口，采用HTTPS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加密传输，确保数据安全传输与交易可靠性。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④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模块开发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负责消息推送模块与互暖社交模块的开发，应用WebSocket技术实现实时通讯，增强用户互动体验；设计并实施用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户等级制度与积分管理体系，结合Redis缓存优化积分计算与兑换流程，提升用户参与度与忠诚度。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⑤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系统部署：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完成星桔APP与后台管理系统的持续集成与持续部署，采用Docker容器化技术，实现环境一致性与快速部署；负责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系统日常运维与性能监控，应用PM2进程管理与Nginx反向代理，确保系统高可用与稳定运行。</w:t>
                        </w:r>
                      </w:p>
                      <w:p w:rsidR="001A54F8" w:rsidRPr="008A6602" w:rsidRDefault="001A54F8" w:rsidP="001A54F8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bookmarkStart w:id="1" w:name="OLE_LINK2"/>
                        <w:r w:rsidRPr="008A6602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2020.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10</w:t>
                        </w:r>
                        <w:r w:rsidRPr="008A6602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-202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1</w:t>
                        </w:r>
                        <w:r w:rsidRPr="008A6602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.0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4</w:t>
                        </w:r>
                        <w:r w:rsidRPr="008A6602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宠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e</w:t>
                        </w:r>
                        <w:r w:rsidRPr="008A6602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商城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（</w:t>
                        </w:r>
                        <w:r w:rsidRPr="00C86BF8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宠物电商平台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）</w:t>
                        </w:r>
                        <w:r w:rsidRPr="008A6602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A54F8" w:rsidRPr="00124826" w:rsidRDefault="001A54F8" w:rsidP="001A54F8">
                        <w:pPr>
                          <w:pStyle w:val="aa"/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spacing w:line="350" w:lineRule="exact"/>
                          <w:ind w:firstLineChars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项目概述</w:t>
                        </w:r>
                        <w:r w:rsidRPr="008A6602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0D0D0D" w:themeColor="text1" w:themeTint="F2"/>
                            <w:sz w:val="17"/>
                            <w:szCs w:val="17"/>
                          </w:rPr>
                          <w:t>：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打造跨境宠物电商系统，支持多语言（中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/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英）及多币种结算，通过整合支付、物流、订单管理模块，优化用户全流程体验。系统上线后支付成功率提升至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98.5%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，物流信息同步效率提高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40%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，用户分享率增长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25%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，日均订单量突破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5000+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。</w:t>
                        </w:r>
                        <w:r w:rsidRPr="00124826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。</w:t>
                        </w:r>
                      </w:p>
                      <w:p w:rsidR="001A54F8" w:rsidRPr="00C12484" w:rsidRDefault="001A54F8" w:rsidP="001A54F8">
                        <w:pPr>
                          <w:pStyle w:val="aa"/>
                          <w:numPr>
                            <w:ilvl w:val="0"/>
                            <w:numId w:val="7"/>
                          </w:num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line="350" w:lineRule="exact"/>
                          <w:ind w:firstLineChars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</w:pPr>
                        <w:r w:rsidRPr="008A6602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  <w:t>项目职责与成果：</w:t>
                        </w:r>
                      </w:p>
                      <w:p w:rsidR="001A54F8" w:rsidRPr="00585FB3" w:rsidRDefault="001A54F8" w:rsidP="001A54F8">
                        <w:pPr>
                          <w:tabs>
                            <w:tab w:val="left" w:pos="420"/>
                          </w:tabs>
                          <w:spacing w:line="350" w:lineRule="exact"/>
                          <w:ind w:leftChars="100" w:left="465" w:hangingChars="150" w:hanging="255"/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① 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支付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：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设计统一支付网关，接入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 xml:space="preserve"> 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微信、支付宝、银联云闪付、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 xml:space="preserve">PayPal 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等渠道，封装差异化接口逻辑，支持多币种自动汇率转换（对接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Exchange Rates API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）</w:t>
                        </w:r>
                        <w:r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,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实现异步回调防重机制（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  <w:t>Redis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分布式锁），解决跨境网络延迟导致的重复支付问题，支付异常率从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  <w:t>3.2%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降至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color w:val="0D0D0D" w:themeColor="text1" w:themeTint="F2"/>
                            <w:sz w:val="17"/>
                            <w:szCs w:val="17"/>
                          </w:rPr>
                          <w:t>0.5%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D0D0D" w:themeColor="text1" w:themeTint="F2"/>
                            <w:sz w:val="17"/>
                            <w:szCs w:val="17"/>
                          </w:rPr>
                          <w:t>。</w:t>
                        </w:r>
                      </w:p>
                      <w:p w:rsidR="001A54F8" w:rsidRDefault="001A54F8" w:rsidP="001A54F8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 xml:space="preserve">②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物流：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对接顺丰国际、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4PX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、快递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100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等物流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API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，设计标准化物流模块，支持多渠道自动比价和电子面单批量打印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。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 xml:space="preserve"> </w:t>
                        </w:r>
                      </w:p>
                      <w:p w:rsidR="001A54F8" w:rsidRPr="00585FB3" w:rsidRDefault="001A54F8" w:rsidP="001A54F8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ab/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优化物流状态同步：针对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4PX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接口特性，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基于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Redis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队列实现定时任务（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Crontab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），每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30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分钟轮询更新运单轨迹，物流信息</w:t>
                        </w:r>
                      </w:p>
                      <w:p w:rsidR="001A54F8" w:rsidRPr="00585FB3" w:rsidRDefault="001A54F8" w:rsidP="001A54F8">
                        <w:pPr>
                          <w:tabs>
                            <w:tab w:val="left" w:pos="420"/>
                          </w:tabs>
                          <w:spacing w:line="350" w:lineRule="exact"/>
                          <w:ind w:left="425" w:hangingChars="250" w:hanging="425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ab/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延迟从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15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分钟降至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1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分钟以内。</w:t>
                        </w:r>
                      </w:p>
                      <w:p w:rsidR="001A54F8" w:rsidRPr="00585FB3" w:rsidRDefault="001A54F8" w:rsidP="001A54F8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</w:pP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 xml:space="preserve">  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设计异常运单预警机制，自动识别滞留包裹并触发客服工单，物流投诉率下降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35%</w:t>
                        </w:r>
                        <w:r w:rsidRPr="00585FB3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。</w:t>
                        </w:r>
                        <w:r w:rsidRPr="00585FB3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 xml:space="preserve">  </w:t>
                        </w:r>
                      </w:p>
                      <w:p w:rsidR="001A54F8" w:rsidRPr="000A5E0F" w:rsidRDefault="001A54F8" w:rsidP="001A54F8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 xml:space="preserve">③ </w:t>
                        </w:r>
                        <w:r w:rsidRPr="00C86BF8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>订单与商品管理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：</w:t>
                        </w:r>
                        <w:r w:rsidRPr="00C86BF8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开发实时订单看板，聚合支付状态、物流轨迹、用户评价数据，支持多维度筛选（</w:t>
                        </w:r>
                        <w:r w:rsidRPr="00C86BF8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SKU</w:t>
                        </w:r>
                        <w:r w:rsidRPr="00C86BF8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、地区、时间），运营决</w:t>
                        </w:r>
                        <w:bookmarkEnd w:id="1"/>
                      </w:p>
                      <w:p w:rsidR="001A54F8" w:rsidRDefault="001A54F8" w:rsidP="001A54F8">
                        <w:pPr>
                          <w:tabs>
                            <w:tab w:val="left" w:pos="1617"/>
                          </w:tabs>
                          <w:spacing w:line="350" w:lineRule="exact"/>
                          <w:ind w:firstLineChars="250" w:firstLine="425"/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</w:pPr>
                        <w:r w:rsidRPr="00C86BF8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策效率提升</w:t>
                        </w:r>
                        <w:r w:rsidRPr="00C86BF8"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  <w:t>50%</w:t>
                        </w:r>
                        <w:r w:rsidRPr="00C86BF8"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。</w:t>
                        </w:r>
                      </w:p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beforeLines="20" w:before="62" w:afterLines="20" w:after="62"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2020.05-2021.01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闪对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PHP开发工程师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6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项目概述：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闪对极速版是一款陌生社交APP，包含功能有附近的人、社区、短视频、IM即时聊天、精灵乐园、广告后台。</w:t>
                        </w:r>
                      </w:p>
                      <w:p w:rsidR="00162ACF" w:rsidRDefault="00000000">
                        <w:pPr>
                          <w:numPr>
                            <w:ilvl w:val="0"/>
                            <w:numId w:val="3"/>
                          </w:numPr>
                          <w:spacing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17"/>
                            <w:szCs w:val="17"/>
                          </w:rPr>
                          <w:t>项目职责与成果：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①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功能开发：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集成腾讯IM，实现用户间高清语音与视频聊天，优化码流传输，提升社交互动体验。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②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内容审核：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采用百度内容审核SDK，对发布内容进行多维度分析，确保平台内容合规与法律遵从。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③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模块设计：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负责礼物赠送模块的架构设计与实现，构建礼物数据模型，设计赠送流程与动画效果，结合Redis内存数据库优化性</w:t>
                        </w:r>
                      </w:p>
                      <w:p w:rsidR="00162ACF" w:rsidRDefault="00000000">
                        <w:pPr>
                          <w:tabs>
                            <w:tab w:val="left" w:pos="1617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ab/>
                          <w:t>能，提升用户交互与系统响应。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④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功能构建：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实现群组聊天功能，采用腾讯IM，支持大规模群组实时通讯。</w:t>
                        </w:r>
                      </w:p>
                      <w:p w:rsidR="00162ACF" w:rsidRDefault="00000000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⑤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系统开发：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  <w:t>开发任务与奖励系统，设计任务逻辑、进度追踪与奖励分发机制，结合Crontab，激励用户日常活跃与留存。</w:t>
                        </w:r>
                      </w:p>
                      <w:p w:rsidR="008A6602" w:rsidRPr="00D24EC4" w:rsidRDefault="00000000" w:rsidP="00D24EC4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 w:hint="eastAsia"/>
                            <w:spacing w:val="-6"/>
                            <w:sz w:val="17"/>
                            <w:szCs w:val="17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17"/>
                            <w:szCs w:val="17"/>
                          </w:rPr>
                          <w:tab/>
                          <w:t xml:space="preserve">⑥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pacing w:val="11"/>
                            <w:sz w:val="17"/>
                            <w:szCs w:val="17"/>
                          </w:rPr>
                          <w:t>日志管理：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pacing w:val="-6"/>
                            <w:sz w:val="17"/>
                            <w:szCs w:val="17"/>
                          </w:rPr>
                          <w:t>集成MonoLog库记录系统日志与异常信息，进行日志分析与可视化展示，快速定位故障，保障系统稳定运行与持续优化。</w:t>
                        </w:r>
                      </w:p>
                      <w:p w:rsidR="000A5E0F" w:rsidRPr="00E275B2" w:rsidRDefault="000A5E0F" w:rsidP="00E275B2">
                        <w:pPr>
                          <w:tabs>
                            <w:tab w:val="left" w:pos="420"/>
                          </w:tabs>
                          <w:spacing w:line="350" w:lineRule="exact"/>
                          <w:rPr>
                            <w:rFonts w:ascii="微软雅黑" w:eastAsia="微软雅黑" w:hAnsi="微软雅黑" w:cs="微软雅黑" w:hint="eastAsia"/>
                            <w:sz w:val="17"/>
                            <w:szCs w:val="17"/>
                          </w:rPr>
                        </w:pPr>
                      </w:p>
                      <w:p w:rsidR="00162ACF" w:rsidRDefault="00162ACF">
                        <w:pPr>
                          <w:tabs>
                            <w:tab w:val="center" w:pos="5145"/>
                            <w:tab w:val="right" w:pos="10269"/>
                          </w:tabs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组合 22" o:spid="_x0000_s1074" style="position:absolute;left:3655;top:3714;width:10316;height:496" coordorigin="3655,3714" coordsize="10316,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">
                  <v:group id="组合 62" o:spid="_x0000_s1075" style="position:absolute;left:3655;top:3806;width:10316;height:396" coordorigin="1220,3726" coordsize="10316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5zr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">
                    <v:line id="直接连接符 8" o:spid="_x0000_s1076" style="position:absolute;visibility:visible;mso-wrap-style:square" from="3418,4186" to="11536,41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" strokecolor="#95b3d7 [1940]"/>
                    <v:group id="组合 50" o:spid="_x0000_s1077" style="position:absolute;left:1220;top:3726;width:2315;height:476" coordorigin="1725,3726" coordsize="2315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">
                      <v:shape id="平行四边形 60" o:spid="_x0000_s1078" type="#_x0000_t7" style="position:absolute;left:1838;top:3875;width:2202;height:327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" adj="1226" fillcolor="#95b3d7 [1940]" stroked="f" strokeweight="2pt"/>
                      <v:shape id="平行四边形 44" o:spid="_x0000_s1079" type="#_x0000_t7" style="position:absolute;left:1799;top:3726;width:2001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" adj="1965" fillcolor="#365f91 [2404]" stroked="f" strokeweight="2pt"/>
                      <v:rect id="矩形 46" o:spid="_x0000_s1080" style="position:absolute;left:1725;top:3726;width:1150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" fillcolor="#365f91 [2404]" stroked="f" strokeweight="2pt"/>
                    </v:group>
                  </v:group>
                  <v:shape id="文本框 54" o:spid="_x0000_s1081" type="#_x0000_t202" style="position:absolute;left:3740;top:3714;width:1881;height: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" filled="f" stroked="f" strokeweight=".5pt">
                    <v:textbox>
                      <w:txbxContent>
                        <w:p w:rsidR="00162ACF" w:rsidRDefault="00000000"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eastAsia="微软雅黑" w:hAnsi="微软雅黑" w:cs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项目经历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-1729740</wp:posOffset>
                </wp:positionH>
                <wp:positionV relativeFrom="paragraph">
                  <wp:posOffset>-1163320</wp:posOffset>
                </wp:positionV>
                <wp:extent cx="2626995" cy="719455"/>
                <wp:effectExtent l="0" t="170180" r="45085" b="5715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6995" cy="719455"/>
                          <a:chOff x="-111" y="-109"/>
                          <a:chExt cx="4137" cy="1133"/>
                        </a:xfrm>
                      </wpg:grpSpPr>
                      <wps:wsp>
                        <wps:cNvPr id="90" name="等腰三角形 84"/>
                        <wps:cNvSpPr/>
                        <wps:spPr>
                          <a:xfrm rot="11280000">
                            <a:off x="-111" y="-108"/>
                            <a:ext cx="3932" cy="1132"/>
                          </a:xfrm>
                          <a:prstGeom prst="triangle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等腰三角形 86"/>
                        <wps:cNvSpPr/>
                        <wps:spPr>
                          <a:xfrm rot="11280000">
                            <a:off x="94" y="-109"/>
                            <a:ext cx="3932" cy="1132"/>
                          </a:xfrm>
                          <a:prstGeom prst="triangl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36.2pt;margin-top:-91.6pt;height:56.65pt;width:206.85pt;z-index:251672576;mso-width-relative:page;mso-height-relative:page;" coordorigin="-111,-109" coordsize="4137,1133" o:gfxdata="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UG/v0NwAAAANAQAADwAAAAAAAAABACAAAAAiAAAAZHJzL2Rvd25yZXYueG1sUEsBAhQA&#10;FAAAAAgAh07iQHtORJlEAwAAUwkAAA4AAAAAAAAAAQAgAAAAKwEAAGRycy9lMm9Eb2MueG1sUEsF&#10;BgAAAAAGAAYAWQEAAOEGAAAAAA==&#10;">
                <o:lock v:ext="edit" aspectratio="f"/>
                <v:shape id="等腰三角形 84" o:spid="_x0000_s1026" o:spt="5" type="#_x0000_t5" style="position:absolute;left:-111;top:-108;height:1132;width:3932;rotation:-11272192f;v-text-anchor:middle;" fillcolor="#95B3D7 [1940]" filled="t" stroked="f" coordsize="21600,21600" o:gfxdata="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qJZS7gAAADbAAAA&#10;DwAAAAAAAAABACAAAAAiAAAAZHJzL2Rvd25yZXYueG1sUEsBAhQAFAAAAAgAh07iQDMvBZ47AAAA&#10;OQAAABAAAAAAAAAAAQAgAAAABwEAAGRycy9zaGFwZXhtbC54bWxQSwUGAAAAAAYABgBbAQAAsQMA&#10;AAAA&#10;" adj="10800">
                  <v:fill on="t" focussize="0,0"/>
                  <v:stroke on="f" weight="2pt"/>
                  <v:imagedata o:title=""/>
                  <o:lock v:ext="edit" aspectratio="f"/>
                </v:shape>
                <v:shape id="等腰三角形 86" o:spid="_x0000_s1026" o:spt="5" type="#_x0000_t5" style="position:absolute;left:94;top:-109;height:1132;width:3932;rotation:-11272192f;v-text-anchor:middle;" fillcolor="#376092 [2404]" filled="t" stroked="f" coordsize="21600,21600" o:gfxdata="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Drk0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162ACF"/>
    <w:p w:rsidR="00162AC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-374650</wp:posOffset>
                </wp:positionH>
                <wp:positionV relativeFrom="paragraph">
                  <wp:posOffset>6927012</wp:posOffset>
                </wp:positionV>
                <wp:extent cx="6729095" cy="1016000"/>
                <wp:effectExtent l="0" t="0" r="0" b="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9095" cy="1016000"/>
                          <a:chOff x="3529" y="3714"/>
                          <a:chExt cx="10597" cy="1600"/>
                        </a:xfrm>
                      </wpg:grpSpPr>
                      <wps:wsp>
                        <wps:cNvPr id="99" name="文本框 30"/>
                        <wps:cNvSpPr txBox="1"/>
                        <wps:spPr>
                          <a:xfrm>
                            <a:off x="3529" y="4199"/>
                            <a:ext cx="10597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2015-2018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 xml:space="preserve">广东理工学院(大专)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计算机信息管理</w:t>
                              </w:r>
                            </w:p>
                            <w:p w:rsidR="00162ACF" w:rsidRDefault="00000000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line="35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21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-20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>24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 xml:space="preserve">浙江财经大学(本科)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376092"/>
                                  <w:sz w:val="20"/>
                                  <w:szCs w:val="20"/>
                                </w:rPr>
                                <w:tab/>
                                <w:t>会计学</w:t>
                              </w:r>
                            </w:p>
                            <w:p w:rsidR="00162ACF" w:rsidRDefault="00162ACF">
                              <w:pPr>
                                <w:tabs>
                                  <w:tab w:val="center" w:pos="5145"/>
                                  <w:tab w:val="right" w:pos="10301"/>
                                </w:tabs>
                                <w:adjustRightInd w:val="0"/>
                                <w:snapToGrid w:val="0"/>
                                <w:spacing w:line="230" w:lineRule="exact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376092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00" name="组合 22"/>
                        <wpg:cNvGrpSpPr/>
                        <wpg:grpSpPr>
                          <a:xfrm>
                            <a:off x="3655" y="3714"/>
                            <a:ext cx="10316" cy="496"/>
                            <a:chOff x="3655" y="3714"/>
                            <a:chExt cx="10316" cy="496"/>
                          </a:xfrm>
                        </wpg:grpSpPr>
                        <wpg:grpSp>
                          <wpg:cNvPr id="101" name="组合 62"/>
                          <wpg:cNvGrpSpPr/>
                          <wpg:grpSpPr>
                            <a:xfrm>
                              <a:off x="3655" y="3806"/>
                              <a:ext cx="10316" cy="396"/>
                              <a:chOff x="1220" y="3726"/>
                              <a:chExt cx="10316" cy="476"/>
                            </a:xfrm>
                          </wpg:grpSpPr>
                          <wps:wsp>
                            <wps:cNvPr id="102" name="直接连接符 8"/>
                            <wps:cNvCnPr/>
                            <wps:spPr>
                              <a:xfrm>
                                <a:off x="3418" y="4186"/>
                                <a:ext cx="811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03" name="组合 50"/>
                            <wpg:cNvGrpSpPr/>
                            <wpg:grpSpPr>
                              <a:xfrm>
                                <a:off x="1220" y="3726"/>
                                <a:ext cx="2315" cy="476"/>
                                <a:chOff x="1725" y="3726"/>
                                <a:chExt cx="2315" cy="476"/>
                              </a:xfrm>
                            </wpg:grpSpPr>
                            <wps:wsp>
                              <wps:cNvPr id="104" name="平行四边形 60"/>
                              <wps:cNvSpPr/>
                              <wps:spPr>
                                <a:xfrm flipV="1">
                                  <a:off x="1838" y="3875"/>
                                  <a:ext cx="2202" cy="327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5" name="平行四边形 44"/>
                              <wps:cNvSpPr/>
                              <wps:spPr>
                                <a:xfrm flipV="1">
                                  <a:off x="1799" y="3726"/>
                                  <a:ext cx="2001" cy="476"/>
                                </a:xfrm>
                                <a:prstGeom prst="parallelogram">
                                  <a:avLst>
                                    <a:gd name="adj" fmla="val 38235"/>
                                  </a:avLst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6" name="矩形 46"/>
                              <wps:cNvSpPr/>
                              <wps:spPr>
                                <a:xfrm flipV="1">
                                  <a:off x="1725" y="3726"/>
                                  <a:ext cx="1150" cy="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7" name="文本框 54"/>
                          <wps:cNvSpPr txBox="1"/>
                          <wps:spPr>
                            <a:xfrm>
                              <a:off x="3740" y="3714"/>
                              <a:ext cx="1881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62ACF" w:rsidRDefault="00000000">
                                <w:pPr>
                                  <w:adjustRightInd w:val="0"/>
                                  <w:snapToGrid w:val="0"/>
                                  <w:jc w:val="distribute"/>
                                  <w:rPr>
                                    <w:rFonts w:ascii="微软雅黑" w:eastAsia="微软雅黑" w:hAnsi="微软雅黑" w:cs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98" o:spid="_x0000_s1082" style="position:absolute;left:0;text-align:left;margin-left:-29.5pt;margin-top:545.45pt;width:529.85pt;height:80pt;z-index:251674624" coordorigin="3529,3714" coordsize="10597,1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">
                <v:shape id="文本框 30" o:spid="_x0000_s1083" type="#_x0000_t202" style="position:absolute;left:3529;top:4199;width:10597;height:11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" filled="f" stroked="f" strokeweight=".5pt">
                  <v:textbox>
                    <w:txbxContent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2015-2018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 xml:space="preserve">广东理工学院(大专)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计算机信息管理</w:t>
                        </w:r>
                      </w:p>
                      <w:p w:rsidR="00162ACF" w:rsidRDefault="00000000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line="35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21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-20</w:t>
                        </w:r>
                        <w:r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>24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 xml:space="preserve">浙江财经大学(本科)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376092"/>
                            <w:sz w:val="20"/>
                            <w:szCs w:val="20"/>
                          </w:rPr>
                          <w:tab/>
                          <w:t>会计学</w:t>
                        </w:r>
                      </w:p>
                      <w:p w:rsidR="00162ACF" w:rsidRDefault="00162ACF">
                        <w:pPr>
                          <w:tabs>
                            <w:tab w:val="center" w:pos="5145"/>
                            <w:tab w:val="right" w:pos="10301"/>
                          </w:tabs>
                          <w:adjustRightInd w:val="0"/>
                          <w:snapToGrid w:val="0"/>
                          <w:spacing w:line="230" w:lineRule="exact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376092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group id="组合 22" o:spid="_x0000_s1084" style="position:absolute;left:3655;top:3714;width:10316;height:496" coordorigin="3655,3714" coordsize="10316,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">
                  <v:group id="组合 62" o:spid="_x0000_s1085" style="position:absolute;left:3655;top:3806;width:10316;height:396" coordorigin="1220,3726" coordsize="10316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">
                    <v:line id="直接连接符 8" o:spid="_x0000_s1086" style="position:absolute;visibility:visible;mso-wrap-style:square" from="3418,4186" to="11536,41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" strokecolor="#95b3d7 [1940]"/>
                    <v:group id="组合 50" o:spid="_x0000_s1087" style="position:absolute;left:1220;top:3726;width:2315;height:476" coordorigin="1725,3726" coordsize="2315,4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">
                      <v:shape id="平行四边形 60" o:spid="_x0000_s1088" type="#_x0000_t7" style="position:absolute;left:1838;top:3875;width:2202;height:327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" adj="1226" fillcolor="#95b3d7 [1940]" stroked="f" strokeweight="2pt"/>
                      <v:shape id="平行四边形 44" o:spid="_x0000_s1089" type="#_x0000_t7" style="position:absolute;left:1799;top:3726;width:2001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" adj="1965" fillcolor="#365f91 [2404]" stroked="f" strokeweight="2pt"/>
                      <v:rect id="矩形 46" o:spid="_x0000_s1090" style="position:absolute;left:1725;top:3726;width:1150;height:476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" fillcolor="#365f91 [2404]" stroked="f" strokeweight="2pt"/>
                    </v:group>
                  </v:group>
                  <v:shape id="文本框 54" o:spid="_x0000_s1091" type="#_x0000_t202" style="position:absolute;left:3740;top:3714;width:1881;height:4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" filled="f" stroked="f" strokeweight=".5pt">
                    <v:textbox>
                      <w:txbxContent>
                        <w:p w:rsidR="00162ACF" w:rsidRDefault="00000000">
                          <w:pPr>
                            <w:adjustRightInd w:val="0"/>
                            <w:snapToGrid w:val="0"/>
                            <w:jc w:val="distribute"/>
                            <w:rPr>
                              <w:rFonts w:ascii="微软雅黑" w:eastAsia="微软雅黑" w:hAnsi="微软雅黑" w:cs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5902325</wp:posOffset>
                </wp:positionH>
                <wp:positionV relativeFrom="paragraph">
                  <wp:posOffset>7550150</wp:posOffset>
                </wp:positionV>
                <wp:extent cx="980440" cy="699135"/>
                <wp:effectExtent l="0" t="0" r="10160" b="5715"/>
                <wp:wrapNone/>
                <wp:docPr id="108" name="直角三角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80440" cy="699135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;margin-left:464.75pt;margin-top:594.5pt;height:55.05pt;width:77.2pt;z-index:251675648;v-text-anchor:middle;mso-width-relative:page;mso-height-relative:page;" fillcolor="#376092 [2404]" filled="t" stroked="f" coordsize="21600,21600" o:gfxdata="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JMnDp3AAA&#10;AA4BAAAPAAAAAAAAAAEAIAAAACIAAABkcnMvZG93bnJldi54bWxQSwECFAAUAAAACACHTuJAAqaF&#10;UIwCAADyBAAADgAAAAAAAAABACAAAAArAQAAZHJzL2Uyb0RvYy54bWxQSwUGAAAAAAYABgBZAQAA&#10;KQY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sectPr w:rsidR="00162ACF">
      <w:headerReference w:type="default" r:id="rId9"/>
      <w:footerReference w:type="default" r:id="rId10"/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408F" w:rsidRDefault="007F408F">
      <w:r>
        <w:separator/>
      </w:r>
    </w:p>
  </w:endnote>
  <w:endnote w:type="continuationSeparator" w:id="0">
    <w:p w:rsidR="007F408F" w:rsidRDefault="007F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subsetted="1" w:fontKey="{6EEB9E34-C38B-1B4E-9B75-B9B0905540D7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  <w:embedRegular r:id="rId2" w:subsetted="1" w:fontKey="{41E54FEF-AD42-8844-9CEC-AAD3006A96F0}"/>
    <w:embedBold r:id="rId3" w:subsetted="1" w:fontKey="{C2D6DE9F-FB70-974D-87E4-4DAD025857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2ACF" w:rsidRDefault="00162AC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408F" w:rsidRDefault="007F408F">
      <w:r>
        <w:separator/>
      </w:r>
    </w:p>
  </w:footnote>
  <w:footnote w:type="continuationSeparator" w:id="0">
    <w:p w:rsidR="007F408F" w:rsidRDefault="007F4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2ACF" w:rsidRDefault="00162A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33EC0F"/>
    <w:multiLevelType w:val="singleLevel"/>
    <w:tmpl w:val="A033EC0F"/>
    <w:lvl w:ilvl="0">
      <w:start w:val="1"/>
      <w:numFmt w:val="bullet"/>
      <w:lvlText w:val=""/>
      <w:lvlJc w:val="left"/>
      <w:pPr>
        <w:tabs>
          <w:tab w:val="left" w:pos="363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" w15:restartNumberingAfterBreak="0">
    <w:nsid w:val="AD0917BB"/>
    <w:multiLevelType w:val="singleLevel"/>
    <w:tmpl w:val="AD0917B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D0D0D" w:themeColor="text1" w:themeTint="F2"/>
        <w:sz w:val="13"/>
        <w:szCs w:val="13"/>
      </w:rPr>
    </w:lvl>
  </w:abstractNum>
  <w:abstractNum w:abstractNumId="2" w15:restartNumberingAfterBreak="0">
    <w:nsid w:val="CE0AD4B1"/>
    <w:multiLevelType w:val="singleLevel"/>
    <w:tmpl w:val="CE0AD4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3" w15:restartNumberingAfterBreak="0">
    <w:nsid w:val="DF336111"/>
    <w:multiLevelType w:val="singleLevel"/>
    <w:tmpl w:val="DF33611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4" w15:restartNumberingAfterBreak="0">
    <w:nsid w:val="06993CF8"/>
    <w:multiLevelType w:val="hybridMultilevel"/>
    <w:tmpl w:val="7DAC8FEC"/>
    <w:lvl w:ilvl="0" w:tplc="FDC88D48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F58320C"/>
    <w:multiLevelType w:val="hybridMultilevel"/>
    <w:tmpl w:val="55F06C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A8026ED"/>
    <w:multiLevelType w:val="singleLevel"/>
    <w:tmpl w:val="2A8026E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7" w15:restartNumberingAfterBreak="0">
    <w:nsid w:val="2BFB7C69"/>
    <w:multiLevelType w:val="hybridMultilevel"/>
    <w:tmpl w:val="45AC6038"/>
    <w:lvl w:ilvl="0" w:tplc="A033EC0F">
      <w:start w:val="1"/>
      <w:numFmt w:val="bullet"/>
      <w:lvlText w:val=""/>
      <w:lvlJc w:val="left"/>
      <w:pPr>
        <w:tabs>
          <w:tab w:val="left" w:pos="363"/>
        </w:tabs>
        <w:ind w:left="420" w:hanging="42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84B501D"/>
    <w:multiLevelType w:val="hybridMultilevel"/>
    <w:tmpl w:val="A5425848"/>
    <w:lvl w:ilvl="0" w:tplc="D09CB126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F3E1825"/>
    <w:multiLevelType w:val="singleLevel"/>
    <w:tmpl w:val="4F3E18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0" w15:restartNumberingAfterBreak="0">
    <w:nsid w:val="6CCB7F58"/>
    <w:multiLevelType w:val="hybridMultilevel"/>
    <w:tmpl w:val="0E007740"/>
    <w:lvl w:ilvl="0" w:tplc="EED86F6C">
      <w:start w:val="1"/>
      <w:numFmt w:val="decimalEnclosedCircle"/>
      <w:lvlText w:val="%1"/>
      <w:lvlJc w:val="left"/>
      <w:pPr>
        <w:ind w:left="12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969676754">
    <w:abstractNumId w:val="0"/>
  </w:num>
  <w:num w:numId="2" w16cid:durableId="941838196">
    <w:abstractNumId w:val="6"/>
  </w:num>
  <w:num w:numId="3" w16cid:durableId="850535799">
    <w:abstractNumId w:val="1"/>
  </w:num>
  <w:num w:numId="4" w16cid:durableId="1148859589">
    <w:abstractNumId w:val="9"/>
  </w:num>
  <w:num w:numId="5" w16cid:durableId="993602576">
    <w:abstractNumId w:val="3"/>
  </w:num>
  <w:num w:numId="6" w16cid:durableId="1226138058">
    <w:abstractNumId w:val="2"/>
  </w:num>
  <w:num w:numId="7" w16cid:durableId="344938399">
    <w:abstractNumId w:val="7"/>
  </w:num>
  <w:num w:numId="8" w16cid:durableId="1425802837">
    <w:abstractNumId w:val="5"/>
  </w:num>
  <w:num w:numId="9" w16cid:durableId="2041740225">
    <w:abstractNumId w:val="10"/>
  </w:num>
  <w:num w:numId="10" w16cid:durableId="1071855034">
    <w:abstractNumId w:val="8"/>
  </w:num>
  <w:num w:numId="11" w16cid:durableId="1979727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embedTrueTypeFonts/>
  <w:saveSubset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AwMDdjNjMwMjg5NjI5MmViY2E5NTM1MzQ4MDFlZTUifQ=="/>
  </w:docVars>
  <w:rsids>
    <w:rsidRoot w:val="4F843175"/>
    <w:rsid w:val="00000A70"/>
    <w:rsid w:val="000410B1"/>
    <w:rsid w:val="000766C8"/>
    <w:rsid w:val="000A5E0F"/>
    <w:rsid w:val="000C2E9C"/>
    <w:rsid w:val="000F38DE"/>
    <w:rsid w:val="000F52FA"/>
    <w:rsid w:val="00124826"/>
    <w:rsid w:val="00125D69"/>
    <w:rsid w:val="00156BC4"/>
    <w:rsid w:val="00162ACF"/>
    <w:rsid w:val="00166A10"/>
    <w:rsid w:val="001948A6"/>
    <w:rsid w:val="001A54F8"/>
    <w:rsid w:val="001A66C3"/>
    <w:rsid w:val="002005FC"/>
    <w:rsid w:val="002175E5"/>
    <w:rsid w:val="00217961"/>
    <w:rsid w:val="00265ECF"/>
    <w:rsid w:val="0029460C"/>
    <w:rsid w:val="002B55DD"/>
    <w:rsid w:val="002C7813"/>
    <w:rsid w:val="002D4E9E"/>
    <w:rsid w:val="00300290"/>
    <w:rsid w:val="00305661"/>
    <w:rsid w:val="0031499A"/>
    <w:rsid w:val="00322A4B"/>
    <w:rsid w:val="003577A7"/>
    <w:rsid w:val="00361EB2"/>
    <w:rsid w:val="00384944"/>
    <w:rsid w:val="003B34E1"/>
    <w:rsid w:val="003B78B8"/>
    <w:rsid w:val="003D1947"/>
    <w:rsid w:val="003D6798"/>
    <w:rsid w:val="003E047C"/>
    <w:rsid w:val="00415898"/>
    <w:rsid w:val="004423E0"/>
    <w:rsid w:val="0049217D"/>
    <w:rsid w:val="004F5857"/>
    <w:rsid w:val="005023A0"/>
    <w:rsid w:val="00510628"/>
    <w:rsid w:val="00542501"/>
    <w:rsid w:val="0056651A"/>
    <w:rsid w:val="00583C05"/>
    <w:rsid w:val="00585FB3"/>
    <w:rsid w:val="005A2807"/>
    <w:rsid w:val="005E4AA1"/>
    <w:rsid w:val="005F4827"/>
    <w:rsid w:val="00600D77"/>
    <w:rsid w:val="006641B7"/>
    <w:rsid w:val="00690DEC"/>
    <w:rsid w:val="006D09FB"/>
    <w:rsid w:val="006F5B2F"/>
    <w:rsid w:val="007131D4"/>
    <w:rsid w:val="0073566B"/>
    <w:rsid w:val="00737C0B"/>
    <w:rsid w:val="007611E3"/>
    <w:rsid w:val="007A48A2"/>
    <w:rsid w:val="007B2DBF"/>
    <w:rsid w:val="007D2BF1"/>
    <w:rsid w:val="007F408F"/>
    <w:rsid w:val="0081110D"/>
    <w:rsid w:val="00816E05"/>
    <w:rsid w:val="0086182A"/>
    <w:rsid w:val="008A297D"/>
    <w:rsid w:val="008A6602"/>
    <w:rsid w:val="008C6289"/>
    <w:rsid w:val="008D570C"/>
    <w:rsid w:val="008F661A"/>
    <w:rsid w:val="009005EE"/>
    <w:rsid w:val="009C4FC3"/>
    <w:rsid w:val="009D67CC"/>
    <w:rsid w:val="00A07CF4"/>
    <w:rsid w:val="00A4202E"/>
    <w:rsid w:val="00A46572"/>
    <w:rsid w:val="00A94D0B"/>
    <w:rsid w:val="00AE3C81"/>
    <w:rsid w:val="00B111EA"/>
    <w:rsid w:val="00B47DA2"/>
    <w:rsid w:val="00B77B00"/>
    <w:rsid w:val="00B8453B"/>
    <w:rsid w:val="00BB2E62"/>
    <w:rsid w:val="00BB3DAF"/>
    <w:rsid w:val="00BE7E4A"/>
    <w:rsid w:val="00BF1045"/>
    <w:rsid w:val="00C12484"/>
    <w:rsid w:val="00C37397"/>
    <w:rsid w:val="00C66AC3"/>
    <w:rsid w:val="00C86BF8"/>
    <w:rsid w:val="00CD4888"/>
    <w:rsid w:val="00D01327"/>
    <w:rsid w:val="00D032C3"/>
    <w:rsid w:val="00D103B8"/>
    <w:rsid w:val="00D24EC4"/>
    <w:rsid w:val="00D25CB0"/>
    <w:rsid w:val="00D25E51"/>
    <w:rsid w:val="00D41FBD"/>
    <w:rsid w:val="00D82BEA"/>
    <w:rsid w:val="00DA7FF9"/>
    <w:rsid w:val="00DD40CA"/>
    <w:rsid w:val="00DF0101"/>
    <w:rsid w:val="00E275B2"/>
    <w:rsid w:val="00E35A65"/>
    <w:rsid w:val="00E42CB8"/>
    <w:rsid w:val="00E47CDF"/>
    <w:rsid w:val="00E51B7E"/>
    <w:rsid w:val="00E53714"/>
    <w:rsid w:val="00E66E2D"/>
    <w:rsid w:val="00E72F74"/>
    <w:rsid w:val="00EC6FF9"/>
    <w:rsid w:val="00F0338C"/>
    <w:rsid w:val="00F7525B"/>
    <w:rsid w:val="00F8694A"/>
    <w:rsid w:val="00F9072F"/>
    <w:rsid w:val="00FC2F24"/>
    <w:rsid w:val="00FE60BF"/>
    <w:rsid w:val="00FE6ED5"/>
    <w:rsid w:val="00FF3E7E"/>
    <w:rsid w:val="030176FB"/>
    <w:rsid w:val="0345398C"/>
    <w:rsid w:val="037A77CC"/>
    <w:rsid w:val="04102A40"/>
    <w:rsid w:val="04354274"/>
    <w:rsid w:val="044B421A"/>
    <w:rsid w:val="04C44D9C"/>
    <w:rsid w:val="04F83284"/>
    <w:rsid w:val="051A5C2C"/>
    <w:rsid w:val="05375542"/>
    <w:rsid w:val="05721FB7"/>
    <w:rsid w:val="0580326D"/>
    <w:rsid w:val="05B009AB"/>
    <w:rsid w:val="05BC7403"/>
    <w:rsid w:val="05C07B0D"/>
    <w:rsid w:val="05DC2260"/>
    <w:rsid w:val="05E50CCB"/>
    <w:rsid w:val="075037E3"/>
    <w:rsid w:val="0889492F"/>
    <w:rsid w:val="08A77DE8"/>
    <w:rsid w:val="08F643E7"/>
    <w:rsid w:val="09506013"/>
    <w:rsid w:val="0A45661A"/>
    <w:rsid w:val="0A9E5F43"/>
    <w:rsid w:val="0AD856A5"/>
    <w:rsid w:val="0B4F5C9B"/>
    <w:rsid w:val="0BAD18A9"/>
    <w:rsid w:val="0BD130CA"/>
    <w:rsid w:val="0BD73FB0"/>
    <w:rsid w:val="0C550E25"/>
    <w:rsid w:val="0C565A4B"/>
    <w:rsid w:val="0C9B0117"/>
    <w:rsid w:val="0CBF7C19"/>
    <w:rsid w:val="0CEF6F40"/>
    <w:rsid w:val="0D1D3E81"/>
    <w:rsid w:val="0D2C5A88"/>
    <w:rsid w:val="0DAE4345"/>
    <w:rsid w:val="0DB92EF6"/>
    <w:rsid w:val="0DFA2FC4"/>
    <w:rsid w:val="0E5972AD"/>
    <w:rsid w:val="0E9C2E85"/>
    <w:rsid w:val="0EC0292C"/>
    <w:rsid w:val="0F4A763D"/>
    <w:rsid w:val="10055B5A"/>
    <w:rsid w:val="100A1027"/>
    <w:rsid w:val="102D7127"/>
    <w:rsid w:val="116766D8"/>
    <w:rsid w:val="1185734B"/>
    <w:rsid w:val="11E475E9"/>
    <w:rsid w:val="11FC639F"/>
    <w:rsid w:val="132A5CB5"/>
    <w:rsid w:val="134F4892"/>
    <w:rsid w:val="13D73A67"/>
    <w:rsid w:val="13DE63F5"/>
    <w:rsid w:val="13F54F12"/>
    <w:rsid w:val="144C5358"/>
    <w:rsid w:val="14EE1210"/>
    <w:rsid w:val="161E549C"/>
    <w:rsid w:val="162C269E"/>
    <w:rsid w:val="164C1C22"/>
    <w:rsid w:val="16836554"/>
    <w:rsid w:val="16DE2FFB"/>
    <w:rsid w:val="17041FCF"/>
    <w:rsid w:val="174D1C33"/>
    <w:rsid w:val="17576631"/>
    <w:rsid w:val="18352CBD"/>
    <w:rsid w:val="186C330A"/>
    <w:rsid w:val="1AA01643"/>
    <w:rsid w:val="1ABA2565"/>
    <w:rsid w:val="1B0F115A"/>
    <w:rsid w:val="1B5078C7"/>
    <w:rsid w:val="1BC11871"/>
    <w:rsid w:val="1BCE542B"/>
    <w:rsid w:val="1D104B3E"/>
    <w:rsid w:val="1D5C216D"/>
    <w:rsid w:val="1D7F2BF3"/>
    <w:rsid w:val="1D9E5EC4"/>
    <w:rsid w:val="1DA81505"/>
    <w:rsid w:val="1DCA2F39"/>
    <w:rsid w:val="1E5A05D6"/>
    <w:rsid w:val="1EC93D65"/>
    <w:rsid w:val="1EF80162"/>
    <w:rsid w:val="1F565831"/>
    <w:rsid w:val="1FCA0735"/>
    <w:rsid w:val="1FE43E74"/>
    <w:rsid w:val="203A00D1"/>
    <w:rsid w:val="204358FA"/>
    <w:rsid w:val="208B1571"/>
    <w:rsid w:val="20C462AC"/>
    <w:rsid w:val="21576252"/>
    <w:rsid w:val="216A315E"/>
    <w:rsid w:val="21DF4E2B"/>
    <w:rsid w:val="220C1558"/>
    <w:rsid w:val="22432F6D"/>
    <w:rsid w:val="226545A4"/>
    <w:rsid w:val="22E624B3"/>
    <w:rsid w:val="23A439F6"/>
    <w:rsid w:val="23AF5A04"/>
    <w:rsid w:val="23D90801"/>
    <w:rsid w:val="23DF3495"/>
    <w:rsid w:val="23F52C35"/>
    <w:rsid w:val="23F614E6"/>
    <w:rsid w:val="23FB582A"/>
    <w:rsid w:val="24590A6D"/>
    <w:rsid w:val="24D81B80"/>
    <w:rsid w:val="2551032A"/>
    <w:rsid w:val="255549CD"/>
    <w:rsid w:val="255C215A"/>
    <w:rsid w:val="25657AF4"/>
    <w:rsid w:val="25AA1C1A"/>
    <w:rsid w:val="25ED51CE"/>
    <w:rsid w:val="2678162D"/>
    <w:rsid w:val="271B6DA5"/>
    <w:rsid w:val="274A163F"/>
    <w:rsid w:val="275445B6"/>
    <w:rsid w:val="27634AAD"/>
    <w:rsid w:val="27833128"/>
    <w:rsid w:val="27A86290"/>
    <w:rsid w:val="27E2170E"/>
    <w:rsid w:val="288D39BF"/>
    <w:rsid w:val="294377CB"/>
    <w:rsid w:val="2A67590C"/>
    <w:rsid w:val="2A80289F"/>
    <w:rsid w:val="2B192855"/>
    <w:rsid w:val="2B234A88"/>
    <w:rsid w:val="2B3C3833"/>
    <w:rsid w:val="2B8516D6"/>
    <w:rsid w:val="2C607A27"/>
    <w:rsid w:val="2C721232"/>
    <w:rsid w:val="2CC764E6"/>
    <w:rsid w:val="2D1D4971"/>
    <w:rsid w:val="2D6A5C6D"/>
    <w:rsid w:val="2E8631DE"/>
    <w:rsid w:val="2ED004DD"/>
    <w:rsid w:val="2EEB02A2"/>
    <w:rsid w:val="2EED7BF8"/>
    <w:rsid w:val="2F4770D7"/>
    <w:rsid w:val="2F561738"/>
    <w:rsid w:val="300E7B86"/>
    <w:rsid w:val="30977663"/>
    <w:rsid w:val="316E7029"/>
    <w:rsid w:val="31A6555A"/>
    <w:rsid w:val="326F3B9E"/>
    <w:rsid w:val="32F81BA2"/>
    <w:rsid w:val="33735365"/>
    <w:rsid w:val="33A566D4"/>
    <w:rsid w:val="341E1A23"/>
    <w:rsid w:val="342015F4"/>
    <w:rsid w:val="34351C8B"/>
    <w:rsid w:val="35380A83"/>
    <w:rsid w:val="35795DF0"/>
    <w:rsid w:val="359E0997"/>
    <w:rsid w:val="36137470"/>
    <w:rsid w:val="361B0154"/>
    <w:rsid w:val="361B5FD9"/>
    <w:rsid w:val="365C32CD"/>
    <w:rsid w:val="366A355F"/>
    <w:rsid w:val="36840B9A"/>
    <w:rsid w:val="36EA3CA5"/>
    <w:rsid w:val="36F25D54"/>
    <w:rsid w:val="37332931"/>
    <w:rsid w:val="375E7667"/>
    <w:rsid w:val="37E80CB8"/>
    <w:rsid w:val="37F858B0"/>
    <w:rsid w:val="380E384E"/>
    <w:rsid w:val="385C4A5C"/>
    <w:rsid w:val="38C3282F"/>
    <w:rsid w:val="38FA6570"/>
    <w:rsid w:val="390B41DA"/>
    <w:rsid w:val="391F6DA9"/>
    <w:rsid w:val="398B51A9"/>
    <w:rsid w:val="39C676E2"/>
    <w:rsid w:val="3A79139C"/>
    <w:rsid w:val="3A7D34C8"/>
    <w:rsid w:val="3AE107BB"/>
    <w:rsid w:val="3B41116E"/>
    <w:rsid w:val="3B943873"/>
    <w:rsid w:val="3B9F010C"/>
    <w:rsid w:val="3BC21981"/>
    <w:rsid w:val="3BEC2798"/>
    <w:rsid w:val="3C041786"/>
    <w:rsid w:val="3C373144"/>
    <w:rsid w:val="3C6000CE"/>
    <w:rsid w:val="3C603090"/>
    <w:rsid w:val="3C6041D9"/>
    <w:rsid w:val="3CE7679E"/>
    <w:rsid w:val="3E496263"/>
    <w:rsid w:val="3E7C4091"/>
    <w:rsid w:val="3EEE2338"/>
    <w:rsid w:val="3EEF2491"/>
    <w:rsid w:val="3FBA6A9B"/>
    <w:rsid w:val="3FF67A3A"/>
    <w:rsid w:val="402801B4"/>
    <w:rsid w:val="407A66D6"/>
    <w:rsid w:val="407F661D"/>
    <w:rsid w:val="40B0028F"/>
    <w:rsid w:val="41804683"/>
    <w:rsid w:val="421666E2"/>
    <w:rsid w:val="421F4ACF"/>
    <w:rsid w:val="422616BA"/>
    <w:rsid w:val="42775F1B"/>
    <w:rsid w:val="42C379DB"/>
    <w:rsid w:val="42D2527C"/>
    <w:rsid w:val="43862436"/>
    <w:rsid w:val="44AE24C0"/>
    <w:rsid w:val="45233B1E"/>
    <w:rsid w:val="455A777D"/>
    <w:rsid w:val="460B3709"/>
    <w:rsid w:val="462B4A2E"/>
    <w:rsid w:val="464C3FA1"/>
    <w:rsid w:val="46727191"/>
    <w:rsid w:val="46CD0A1D"/>
    <w:rsid w:val="46D94E0E"/>
    <w:rsid w:val="46E010A7"/>
    <w:rsid w:val="47363EF0"/>
    <w:rsid w:val="47C8103E"/>
    <w:rsid w:val="493D6D3E"/>
    <w:rsid w:val="4A127ED8"/>
    <w:rsid w:val="4A985177"/>
    <w:rsid w:val="4ABB7AB2"/>
    <w:rsid w:val="4B0574DC"/>
    <w:rsid w:val="4B3A1B12"/>
    <w:rsid w:val="4B4E2FF7"/>
    <w:rsid w:val="4C3631FA"/>
    <w:rsid w:val="4C785ACE"/>
    <w:rsid w:val="4CDC020D"/>
    <w:rsid w:val="4D257C29"/>
    <w:rsid w:val="4DC25D5B"/>
    <w:rsid w:val="4E7A1B3B"/>
    <w:rsid w:val="4E9D7BB0"/>
    <w:rsid w:val="4EFE0819"/>
    <w:rsid w:val="4F4D3939"/>
    <w:rsid w:val="4F830988"/>
    <w:rsid w:val="4F843175"/>
    <w:rsid w:val="4FB8416C"/>
    <w:rsid w:val="503A3A78"/>
    <w:rsid w:val="50487AB0"/>
    <w:rsid w:val="510244A7"/>
    <w:rsid w:val="51665745"/>
    <w:rsid w:val="51F32819"/>
    <w:rsid w:val="52A03BD4"/>
    <w:rsid w:val="532727EC"/>
    <w:rsid w:val="532B47AD"/>
    <w:rsid w:val="537E6888"/>
    <w:rsid w:val="54B14205"/>
    <w:rsid w:val="55B077D4"/>
    <w:rsid w:val="561777A6"/>
    <w:rsid w:val="56EC3EBB"/>
    <w:rsid w:val="57406D70"/>
    <w:rsid w:val="57676ECE"/>
    <w:rsid w:val="58576A7B"/>
    <w:rsid w:val="58692971"/>
    <w:rsid w:val="58C65BC1"/>
    <w:rsid w:val="58D07E10"/>
    <w:rsid w:val="590B07B2"/>
    <w:rsid w:val="598C589A"/>
    <w:rsid w:val="5A6A1D22"/>
    <w:rsid w:val="5A7D140A"/>
    <w:rsid w:val="5AB44CC2"/>
    <w:rsid w:val="5AD700A3"/>
    <w:rsid w:val="5B0C450C"/>
    <w:rsid w:val="5B5B1AE2"/>
    <w:rsid w:val="5BB94DF4"/>
    <w:rsid w:val="5CB14C2F"/>
    <w:rsid w:val="5CD14E1E"/>
    <w:rsid w:val="5D4B33F2"/>
    <w:rsid w:val="5DFC2AD9"/>
    <w:rsid w:val="5E860D59"/>
    <w:rsid w:val="5E89616F"/>
    <w:rsid w:val="5EDD4D5B"/>
    <w:rsid w:val="5F06575B"/>
    <w:rsid w:val="5F542B6C"/>
    <w:rsid w:val="5FE86277"/>
    <w:rsid w:val="60003F04"/>
    <w:rsid w:val="60213B5C"/>
    <w:rsid w:val="602756A3"/>
    <w:rsid w:val="603B065B"/>
    <w:rsid w:val="603E779C"/>
    <w:rsid w:val="60D4477B"/>
    <w:rsid w:val="62976577"/>
    <w:rsid w:val="63607B1C"/>
    <w:rsid w:val="644B692F"/>
    <w:rsid w:val="64824D18"/>
    <w:rsid w:val="64AC2219"/>
    <w:rsid w:val="653840BD"/>
    <w:rsid w:val="65F759E4"/>
    <w:rsid w:val="67401ECE"/>
    <w:rsid w:val="67F92C1E"/>
    <w:rsid w:val="68175963"/>
    <w:rsid w:val="68BC48B8"/>
    <w:rsid w:val="68CE74DB"/>
    <w:rsid w:val="68D84D30"/>
    <w:rsid w:val="69676588"/>
    <w:rsid w:val="6A8D1334"/>
    <w:rsid w:val="6B823EFC"/>
    <w:rsid w:val="6BBA6F78"/>
    <w:rsid w:val="6C2B0943"/>
    <w:rsid w:val="6C67097D"/>
    <w:rsid w:val="6C847C6A"/>
    <w:rsid w:val="6C936A7F"/>
    <w:rsid w:val="6D40454E"/>
    <w:rsid w:val="6D584C0E"/>
    <w:rsid w:val="6D692EFC"/>
    <w:rsid w:val="6D8E090F"/>
    <w:rsid w:val="6DCB0E9E"/>
    <w:rsid w:val="6E5F23E1"/>
    <w:rsid w:val="6FB16FC8"/>
    <w:rsid w:val="6FB2657F"/>
    <w:rsid w:val="701930CF"/>
    <w:rsid w:val="708446DD"/>
    <w:rsid w:val="70855A06"/>
    <w:rsid w:val="70BB4E7D"/>
    <w:rsid w:val="71443913"/>
    <w:rsid w:val="71CA611F"/>
    <w:rsid w:val="71FA2B80"/>
    <w:rsid w:val="720915A6"/>
    <w:rsid w:val="72B333C6"/>
    <w:rsid w:val="73D21B0E"/>
    <w:rsid w:val="74FC737A"/>
    <w:rsid w:val="752B5D11"/>
    <w:rsid w:val="75333F89"/>
    <w:rsid w:val="76126563"/>
    <w:rsid w:val="76274E66"/>
    <w:rsid w:val="76507A65"/>
    <w:rsid w:val="7698519D"/>
    <w:rsid w:val="76A43D4E"/>
    <w:rsid w:val="77050435"/>
    <w:rsid w:val="77446974"/>
    <w:rsid w:val="77771C8D"/>
    <w:rsid w:val="778A37EF"/>
    <w:rsid w:val="782D6D84"/>
    <w:rsid w:val="78B426A2"/>
    <w:rsid w:val="792B4EF8"/>
    <w:rsid w:val="79B75080"/>
    <w:rsid w:val="79E65AC0"/>
    <w:rsid w:val="7A9D4586"/>
    <w:rsid w:val="7BBA6F44"/>
    <w:rsid w:val="7BCE58F6"/>
    <w:rsid w:val="7D476152"/>
    <w:rsid w:val="7DAD1460"/>
    <w:rsid w:val="7DB936B8"/>
    <w:rsid w:val="7E037855"/>
    <w:rsid w:val="7F2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4431361"/>
  <w15:docId w15:val="{71549881-F4F9-3A4D-8480-2AE95F07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rPr>
      <w:sz w:val="24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7Dstsl\AppData\Roaming\kingsoft\office6\templates\download\787d8f0c-db30-4bc3-b824-854889c3272a\&#22303;&#26408;&#24037;&#31243;&#24314;&#31569;&#24037;&#31243;&#24072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C:\Users\17Dstsl\AppData\Roaming\kingsoft\office6\templates\download\787d8f0c-db30-4bc3-b824-854889c3272a\土木工程建筑工程师简历.docx</Template>
  <TotalTime>258</TotalTime>
  <Pages>3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文档存本地丢失不负责</dc:creator>
  <cp:lastModifiedBy>Microsoft Office User</cp:lastModifiedBy>
  <cp:revision>42</cp:revision>
  <cp:lastPrinted>2025-03-28T08:10:00Z</cp:lastPrinted>
  <dcterms:created xsi:type="dcterms:W3CDTF">2025-02-04T10:30:00Z</dcterms:created>
  <dcterms:modified xsi:type="dcterms:W3CDTF">2025-04-02T04:43:00Z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RubyTemplateID">
    <vt:lpwstr>4</vt:lpwstr>
  </property>
  <property fmtid="{D5CDD505-2E9C-101B-9397-08002B2CF9AE}" pid="4" name="KSOTemplateKey">
    <vt:lpwstr>1.0_aNMp8++YTIBTVgrnNiYInmCjfrmNhSiO7gKvQZVNGbNd2Kn0vr/FFKnuP7FwUAGfr0HEusgMUtz0uVVvNZGqaA==</vt:lpwstr>
  </property>
  <property fmtid="{D5CDD505-2E9C-101B-9397-08002B2CF9AE}" pid="5" name="ICV">
    <vt:lpwstr>3D4CF7740A344504AF8C0BB04835C3C6_13</vt:lpwstr>
  </property>
  <property fmtid="{D5CDD505-2E9C-101B-9397-08002B2CF9AE}" pid="6" name="KSOTemplateUUID">
    <vt:lpwstr>v1.0_mb_fUj5/Y9RixlpTpb/Ivt7qg==</vt:lpwstr>
  </property>
  <property fmtid="{D5CDD505-2E9C-101B-9397-08002B2CF9AE}" pid="7" name="KSOTemplateDocerSaveRecord">
    <vt:lpwstr>eyJoZGlkIjoiZWMyYzFmMWI3NWUxNWFlZTIzN2NiMTgyZDAwYmRjMTgiLCJ1c2VySWQiOiIxNjM4MTczMTM0In0=</vt:lpwstr>
  </property>
</Properties>
</file>